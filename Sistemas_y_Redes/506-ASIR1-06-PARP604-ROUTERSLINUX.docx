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8F8F8"/>
  <w:body>
    <w:p w14:paraId="25FDAEDF" w14:textId="77777777" w:rsidR="00111C89" w:rsidRDefault="00111C89" w:rsidP="00111C89">
      <w:pPr>
        <w:pStyle w:val="Sinespaciado"/>
      </w:pPr>
      <w:r>
        <w:t>Práctica de laboratorio</w:t>
      </w:r>
    </w:p>
    <w:p w14:paraId="55BDCE58" w14:textId="77777777" w:rsidR="00FB6B77" w:rsidRDefault="00FB6B77" w:rsidP="00111C89">
      <w:pPr>
        <w:pStyle w:val="Ttulo"/>
        <w:rPr>
          <w:color w:val="153D63" w:themeColor="text2" w:themeTint="E6"/>
        </w:rPr>
      </w:pPr>
      <w:r w:rsidRPr="00FB6B77">
        <w:rPr>
          <w:color w:val="153D63" w:themeColor="text2" w:themeTint="E6"/>
        </w:rPr>
        <w:t>PARP604-RoutersLinux</w:t>
      </w:r>
    </w:p>
    <w:p w14:paraId="446520A8" w14:textId="1F870A6A" w:rsidR="00111C89" w:rsidRPr="000F319B" w:rsidRDefault="00111C89" w:rsidP="00111C89">
      <w:pPr>
        <w:pStyle w:val="Ttulo"/>
        <w:rPr>
          <w:color w:val="153D63" w:themeColor="text2" w:themeTint="E6"/>
          <w:sz w:val="44"/>
        </w:rPr>
      </w:pPr>
      <w:r w:rsidRPr="000F319B">
        <w:rPr>
          <w:color w:val="153D63" w:themeColor="text2" w:themeTint="E6"/>
          <w:sz w:val="44"/>
        </w:rPr>
        <w:t>NOMBRE ALUMNO:</w:t>
      </w:r>
      <w:r w:rsidR="000F319B" w:rsidRPr="000F319B">
        <w:rPr>
          <w:color w:val="153D63" w:themeColor="text2" w:themeTint="E6"/>
          <w:sz w:val="44"/>
        </w:rPr>
        <w:t xml:space="preserve"> Alonso Garc</w:t>
      </w:r>
      <w:r w:rsidR="00FB6B77">
        <w:rPr>
          <w:color w:val="153D63" w:themeColor="text2" w:themeTint="E6"/>
          <w:sz w:val="44"/>
        </w:rPr>
        <w:t>í</w:t>
      </w:r>
      <w:r w:rsidR="000F319B" w:rsidRPr="000F319B">
        <w:rPr>
          <w:color w:val="153D63" w:themeColor="text2" w:themeTint="E6"/>
          <w:sz w:val="44"/>
        </w:rPr>
        <w:t>a del Rosal</w:t>
      </w:r>
      <w:r w:rsidRPr="000F319B">
        <w:rPr>
          <w:color w:val="153D63" w:themeColor="text2" w:themeTint="E6"/>
          <w:sz w:val="44"/>
        </w:rPr>
        <w:t xml:space="preserve"> </w:t>
      </w:r>
      <w:r w:rsidR="00FB6B77">
        <w:rPr>
          <w:color w:val="153D63" w:themeColor="text2" w:themeTint="E6"/>
          <w:sz w:val="44"/>
        </w:rPr>
        <w:t>Pérez</w:t>
      </w:r>
    </w:p>
    <w:p w14:paraId="76A2B421" w14:textId="4EBB73FD" w:rsidR="00111C89" w:rsidRPr="00C97F40" w:rsidRDefault="00111C89" w:rsidP="00C97F40">
      <w:pPr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</w:pPr>
      <w:r w:rsidRPr="00C97F40"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  <w:t xml:space="preserve">Fecha de entrega de práctica: </w:t>
      </w:r>
      <w:r w:rsidR="004E5DB9"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  <w:t>15/04/2026</w:t>
      </w:r>
    </w:p>
    <w:p w14:paraId="5AE553CB" w14:textId="65CD8527" w:rsidR="00111C89" w:rsidRPr="000F319B" w:rsidRDefault="000F319B" w:rsidP="00111C89">
      <w:pPr>
        <w:pStyle w:val="Ttulo"/>
        <w:rPr>
          <w:color w:val="153D63" w:themeColor="text2" w:themeTint="E6"/>
          <w:sz w:val="44"/>
          <w:szCs w:val="48"/>
        </w:rPr>
      </w:pPr>
      <w:bookmarkStart w:id="0" w:name="_Hlk83711627"/>
      <w:r w:rsidRPr="000F319B">
        <w:rPr>
          <w:color w:val="153D63" w:themeColor="text2" w:themeTint="E6"/>
          <w:sz w:val="44"/>
          <w:szCs w:val="48"/>
        </w:rPr>
        <w:t>506-ASIR1-06-</w:t>
      </w:r>
      <w:r w:rsidR="004E5DB9" w:rsidRPr="004E5DB9">
        <w:rPr>
          <w:color w:val="153D63" w:themeColor="text2" w:themeTint="E6"/>
          <w:sz w:val="44"/>
          <w:szCs w:val="48"/>
        </w:rPr>
        <w:t>PARP604-RoutersLinux</w:t>
      </w:r>
    </w:p>
    <w:bookmarkEnd w:id="0"/>
    <w:p w14:paraId="2ACC6BB0" w14:textId="77777777" w:rsidR="00271BBE" w:rsidRDefault="00111C89" w:rsidP="00C97F40">
      <w:pPr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</w:pPr>
      <w:r w:rsidRPr="00C97F40"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  <w:t>Objetivo de la práctica</w:t>
      </w:r>
    </w:p>
    <w:p w14:paraId="5A9FE613" w14:textId="77777777" w:rsidR="00E230CB" w:rsidRPr="00E230CB" w:rsidRDefault="00E230CB" w:rsidP="00E230CB">
      <w:r w:rsidRPr="00E230CB">
        <w:t>Enrutamiento con sistemas GNU/Linux.</w:t>
      </w:r>
    </w:p>
    <w:p w14:paraId="68205EFF" w14:textId="434A3F2B" w:rsidR="00E230CB" w:rsidRPr="00E230CB" w:rsidRDefault="00E230CB" w:rsidP="00E230CB">
      <w:r w:rsidRPr="00E230CB">
        <w:t>Reproducir con sistemas GNU/Linux un sistema en enrutamiento de tres routers en anillo, con sus respectivos clientes</w:t>
      </w:r>
    </w:p>
    <w:p w14:paraId="57152175" w14:textId="5BDEE501" w:rsidR="00076279" w:rsidRDefault="00111C89" w:rsidP="00076279">
      <w:pPr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</w:pPr>
      <w:r w:rsidRPr="00C97F40"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  <w:t>Inventario de material necesario</w:t>
      </w:r>
    </w:p>
    <w:p w14:paraId="6D2D5807" w14:textId="0458F611" w:rsidR="00076279" w:rsidRPr="00076279" w:rsidRDefault="00076279" w:rsidP="00076279">
      <w:pPr>
        <w:pStyle w:val="Prrafodelista"/>
        <w:numPr>
          <w:ilvl w:val="0"/>
          <w:numId w:val="9"/>
        </w:numPr>
      </w:pPr>
      <w:r w:rsidRPr="00076279">
        <w:t>3 MV UBServer</w:t>
      </w:r>
    </w:p>
    <w:p w14:paraId="531F513F" w14:textId="60F72C08" w:rsidR="00076279" w:rsidRPr="00076279" w:rsidRDefault="00076279" w:rsidP="00076279">
      <w:pPr>
        <w:pStyle w:val="Prrafodelista"/>
        <w:numPr>
          <w:ilvl w:val="0"/>
          <w:numId w:val="9"/>
        </w:numPr>
      </w:pPr>
      <w:r w:rsidRPr="00076279">
        <w:t>3 MV Ubuntu</w:t>
      </w:r>
    </w:p>
    <w:p w14:paraId="231D95F6" w14:textId="77777777" w:rsidR="00DB5EDC" w:rsidRDefault="00111C89" w:rsidP="00C97F40">
      <w:pPr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</w:pPr>
      <w:r w:rsidRPr="00C97F40"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  <w:t>Ejecución, investigación y desarrollo</w:t>
      </w:r>
    </w:p>
    <w:p w14:paraId="589B908C" w14:textId="77777777" w:rsidR="00076279" w:rsidRDefault="00076279" w:rsidP="00076279">
      <w:r w:rsidRPr="00E230CB">
        <w:t xml:space="preserve">Este ha sido el orden de ejecución:  </w:t>
      </w:r>
    </w:p>
    <w:p w14:paraId="63052632" w14:textId="77777777" w:rsidR="00076279" w:rsidRDefault="00076279" w:rsidP="00076279">
      <w:r>
        <w:tab/>
      </w:r>
      <w:r w:rsidRPr="00E230CB">
        <w:t xml:space="preserve">Paso 1: Crear los "Cables Virtuales" (LAN </w:t>
      </w:r>
      <w:proofErr w:type="spellStart"/>
      <w:r w:rsidRPr="00E230CB">
        <w:t>Segments</w:t>
      </w:r>
      <w:proofErr w:type="spellEnd"/>
      <w:r w:rsidRPr="00E230CB">
        <w:t xml:space="preserve">) en VMware, </w:t>
      </w:r>
    </w:p>
    <w:p w14:paraId="5797361D" w14:textId="77777777" w:rsidR="00076279" w:rsidRDefault="00076279" w:rsidP="00076279">
      <w:r>
        <w:tab/>
      </w:r>
      <w:r w:rsidRPr="00E230CB">
        <w:t xml:space="preserve">Paso 2: Conectar las Máquinas a los LAN </w:t>
      </w:r>
      <w:proofErr w:type="spellStart"/>
      <w:r w:rsidRPr="00E230CB">
        <w:t>Segments</w:t>
      </w:r>
      <w:proofErr w:type="spellEnd"/>
      <w:r w:rsidRPr="00E230CB">
        <w:t xml:space="preserve">, </w:t>
      </w:r>
    </w:p>
    <w:p w14:paraId="5F03CA3A" w14:textId="77777777" w:rsidR="00076279" w:rsidRDefault="00076279" w:rsidP="00076279">
      <w:r>
        <w:tab/>
      </w:r>
      <w:r w:rsidRPr="00E230CB">
        <w:t>Paso 3: Identificar las Tarjetas e Iniciar el Enrutamiento,</w:t>
      </w:r>
    </w:p>
    <w:p w14:paraId="2F720F27" w14:textId="77777777" w:rsidR="00076279" w:rsidRDefault="00076279" w:rsidP="00076279">
      <w:r>
        <w:tab/>
      </w:r>
      <w:r w:rsidRPr="00E230CB">
        <w:t xml:space="preserve">Paso 4: Configurar IP y Rutas en server1, </w:t>
      </w:r>
    </w:p>
    <w:p w14:paraId="45BC1D37" w14:textId="77777777" w:rsidR="00076279" w:rsidRDefault="00076279" w:rsidP="00076279">
      <w:r>
        <w:tab/>
      </w:r>
      <w:r w:rsidRPr="00E230CB">
        <w:t xml:space="preserve">Paso 5: Configurar IP y Rutas en server2, </w:t>
      </w:r>
    </w:p>
    <w:p w14:paraId="5CB99CD9" w14:textId="77777777" w:rsidR="00076279" w:rsidRDefault="00076279" w:rsidP="00076279">
      <w:r>
        <w:tab/>
      </w:r>
      <w:r w:rsidRPr="00E230CB">
        <w:t xml:space="preserve">Paso 6: Configurar IP y Rutas en server3, </w:t>
      </w:r>
    </w:p>
    <w:p w14:paraId="57C310D0" w14:textId="77777777" w:rsidR="00076279" w:rsidRDefault="00076279" w:rsidP="00076279">
      <w:r>
        <w:tab/>
      </w:r>
      <w:r w:rsidRPr="00E230CB">
        <w:t>Paso 7: Configurar los Clientes Desktop (cliente1, cliente2, cliente3)</w:t>
      </w:r>
    </w:p>
    <w:p w14:paraId="765C93B5" w14:textId="29E86613" w:rsidR="00076279" w:rsidRPr="00C97F40" w:rsidRDefault="00076279" w:rsidP="00C97F40">
      <w:pPr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</w:pPr>
      <w:r>
        <w:tab/>
      </w:r>
      <w:r w:rsidRPr="00E230CB">
        <w:t>Paso 8: Comprobaciones de que todo funciona correctamente.</w:t>
      </w:r>
    </w:p>
    <w:p w14:paraId="410EC82C" w14:textId="77777777" w:rsidR="00111C89" w:rsidRPr="00C97F40" w:rsidRDefault="00111C89" w:rsidP="00C97F40">
      <w:pPr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</w:pPr>
      <w:r w:rsidRPr="00C97F40"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  <w:t>Consideraciones finales y metacognición</w:t>
      </w:r>
    </w:p>
    <w:p w14:paraId="476E9E15" w14:textId="77777777" w:rsidR="00491618" w:rsidRPr="00650D7A" w:rsidRDefault="00491618" w:rsidP="00491618">
      <w:r>
        <w:t xml:space="preserve">Esta práctica me ha parecido muy interesante. Había muchas cosas de las que he hecho que no conocía. </w:t>
      </w:r>
    </w:p>
    <w:p w14:paraId="6F221699" w14:textId="77777777" w:rsidR="00111C89" w:rsidRPr="00FD4539" w:rsidRDefault="00111C89" w:rsidP="00111C89"/>
    <w:p w14:paraId="09C9EAE4" w14:textId="77777777" w:rsidR="000F319B" w:rsidRDefault="000F319B">
      <w:r>
        <w:br w:type="page"/>
      </w:r>
    </w:p>
    <w:sdt>
      <w:sdtPr>
        <w:rPr>
          <w:b/>
          <w:bCs/>
        </w:rPr>
        <w:id w:val="-692457678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2244D152" w14:textId="77777777" w:rsidR="00C97F40" w:rsidRPr="004E5DB9" w:rsidRDefault="00C97F40" w:rsidP="004E5DB9">
          <w:pPr>
            <w:rPr>
              <w:rFonts w:asciiTheme="majorHAnsi" w:hAnsiTheme="majorHAnsi"/>
              <w:b/>
              <w:bCs/>
              <w:color w:val="0F4761" w:themeColor="accent1" w:themeShade="BF"/>
              <w:sz w:val="28"/>
              <w:szCs w:val="28"/>
            </w:rPr>
          </w:pPr>
          <w:r w:rsidRPr="004E5DB9">
            <w:rPr>
              <w:rFonts w:asciiTheme="majorHAnsi" w:hAnsiTheme="majorHAnsi"/>
              <w:b/>
              <w:bCs/>
              <w:color w:val="0F4761" w:themeColor="accent1" w:themeShade="BF"/>
              <w:sz w:val="28"/>
              <w:szCs w:val="28"/>
            </w:rPr>
            <w:t>Tabla de Contenidos</w:t>
          </w:r>
        </w:p>
        <w:p w14:paraId="5AD2F682" w14:textId="299DED99" w:rsidR="00A97738" w:rsidRDefault="00C97F40">
          <w:pPr>
            <w:pStyle w:val="TDC1"/>
            <w:tabs>
              <w:tab w:val="left" w:pos="48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52180" w:history="1">
            <w:r w:rsidR="00A97738" w:rsidRPr="00FF1165">
              <w:rPr>
                <w:rStyle w:val="Hipervnculo"/>
                <w:noProof/>
              </w:rPr>
              <w:t>1.</w:t>
            </w:r>
            <w:r w:rsidR="00A97738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A97738" w:rsidRPr="00FF1165">
              <w:rPr>
                <w:rStyle w:val="Hipervnculo"/>
                <w:noProof/>
              </w:rPr>
              <w:t>Preparación del laboratorio</w:t>
            </w:r>
            <w:r w:rsidR="00A97738">
              <w:rPr>
                <w:noProof/>
                <w:webHidden/>
              </w:rPr>
              <w:tab/>
            </w:r>
            <w:r w:rsidR="00A97738">
              <w:rPr>
                <w:noProof/>
                <w:webHidden/>
              </w:rPr>
              <w:fldChar w:fldCharType="begin"/>
            </w:r>
            <w:r w:rsidR="00A97738">
              <w:rPr>
                <w:noProof/>
                <w:webHidden/>
              </w:rPr>
              <w:instrText xml:space="preserve"> PAGEREF _Toc229052180 \h </w:instrText>
            </w:r>
            <w:r w:rsidR="00A97738">
              <w:rPr>
                <w:noProof/>
                <w:webHidden/>
              </w:rPr>
            </w:r>
            <w:r w:rsidR="00A97738">
              <w:rPr>
                <w:noProof/>
                <w:webHidden/>
              </w:rPr>
              <w:fldChar w:fldCharType="separate"/>
            </w:r>
            <w:r w:rsidR="00A97738">
              <w:rPr>
                <w:noProof/>
                <w:webHidden/>
              </w:rPr>
              <w:t>3</w:t>
            </w:r>
            <w:r w:rsidR="00A97738">
              <w:rPr>
                <w:noProof/>
                <w:webHidden/>
              </w:rPr>
              <w:fldChar w:fldCharType="end"/>
            </w:r>
          </w:hyperlink>
        </w:p>
        <w:p w14:paraId="6A47C858" w14:textId="41D8D4F0" w:rsidR="00A97738" w:rsidRDefault="00A97738">
          <w:pPr>
            <w:pStyle w:val="TDC2"/>
            <w:tabs>
              <w:tab w:val="left" w:pos="960"/>
              <w:tab w:val="right" w:leader="dot" w:pos="9742"/>
            </w:tabs>
            <w:rPr>
              <w:noProof/>
            </w:rPr>
          </w:pPr>
          <w:hyperlink w:anchor="_Toc229052181" w:history="1">
            <w:r w:rsidRPr="00FF1165">
              <w:rPr>
                <w:rStyle w:val="Hipervnculo"/>
                <w:noProof/>
              </w:rPr>
              <w:t>1.1</w:t>
            </w:r>
            <w:r>
              <w:rPr>
                <w:noProof/>
              </w:rPr>
              <w:tab/>
            </w:r>
            <w:r w:rsidRPr="00FF1165">
              <w:rPr>
                <w:rStyle w:val="Hipervnculo"/>
                <w:noProof/>
              </w:rPr>
              <w:t>MV necesarias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DC01E" w14:textId="4F4F91A6" w:rsidR="00A97738" w:rsidRDefault="00A97738">
          <w:pPr>
            <w:pStyle w:val="TDC2"/>
            <w:tabs>
              <w:tab w:val="left" w:pos="960"/>
              <w:tab w:val="right" w:leader="dot" w:pos="9742"/>
            </w:tabs>
            <w:rPr>
              <w:noProof/>
            </w:rPr>
          </w:pPr>
          <w:hyperlink w:anchor="_Toc229052182" w:history="1">
            <w:r w:rsidRPr="00FF1165">
              <w:rPr>
                <w:rStyle w:val="Hipervnculo"/>
                <w:noProof/>
              </w:rPr>
              <w:t>1.2</w:t>
            </w:r>
            <w:r>
              <w:rPr>
                <w:noProof/>
              </w:rPr>
              <w:tab/>
            </w:r>
            <w:r w:rsidRPr="00FF1165">
              <w:rPr>
                <w:rStyle w:val="Hipervnculo"/>
                <w:noProof/>
              </w:rPr>
              <w:t>Configuración de las tarjetas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02B2B" w14:textId="7F41794A" w:rsidR="00A97738" w:rsidRDefault="00A97738">
          <w:pPr>
            <w:pStyle w:val="TDC3"/>
            <w:tabs>
              <w:tab w:val="left" w:pos="1440"/>
              <w:tab w:val="right" w:leader="dot" w:pos="9742"/>
            </w:tabs>
            <w:rPr>
              <w:noProof/>
            </w:rPr>
          </w:pPr>
          <w:hyperlink w:anchor="_Toc229052183" w:history="1">
            <w:r w:rsidRPr="00FF1165">
              <w:rPr>
                <w:rStyle w:val="Hipervnculo"/>
                <w:noProof/>
              </w:rPr>
              <w:t>1.2.1</w:t>
            </w:r>
            <w:r>
              <w:rPr>
                <w:noProof/>
              </w:rPr>
              <w:tab/>
            </w:r>
            <w:r w:rsidRPr="00FF1165">
              <w:rPr>
                <w:rStyle w:val="Hipervnculo"/>
                <w:noProof/>
              </w:rPr>
              <w:t>Conectar las Máquinas a los LAN Segments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4FC84" w14:textId="626A97C3" w:rsidR="00A97738" w:rsidRDefault="00A97738">
          <w:pPr>
            <w:pStyle w:val="TDC3"/>
            <w:tabs>
              <w:tab w:val="left" w:pos="1440"/>
              <w:tab w:val="right" w:leader="dot" w:pos="9742"/>
            </w:tabs>
            <w:rPr>
              <w:noProof/>
            </w:rPr>
          </w:pPr>
          <w:hyperlink w:anchor="_Toc229052184" w:history="1">
            <w:r w:rsidRPr="00FF1165">
              <w:rPr>
                <w:rStyle w:val="Hipervnculo"/>
                <w:noProof/>
              </w:rPr>
              <w:t>1.2.2</w:t>
            </w:r>
            <w:r>
              <w:rPr>
                <w:noProof/>
              </w:rPr>
              <w:tab/>
            </w:r>
            <w:r w:rsidRPr="00FF1165">
              <w:rPr>
                <w:rStyle w:val="Hipervnculo"/>
                <w:noProof/>
              </w:rPr>
              <w:t>Identificar las Tarjetas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84360" w14:textId="34618237" w:rsidR="00A97738" w:rsidRDefault="00A97738">
          <w:pPr>
            <w:pStyle w:val="TDC3"/>
            <w:tabs>
              <w:tab w:val="left" w:pos="1440"/>
              <w:tab w:val="right" w:leader="dot" w:pos="9742"/>
            </w:tabs>
            <w:rPr>
              <w:noProof/>
            </w:rPr>
          </w:pPr>
          <w:hyperlink w:anchor="_Toc229052185" w:history="1">
            <w:r w:rsidRPr="00FF1165">
              <w:rPr>
                <w:rStyle w:val="Hipervnculo"/>
                <w:noProof/>
              </w:rPr>
              <w:t>1.2.3</w:t>
            </w:r>
            <w:r>
              <w:rPr>
                <w:noProof/>
              </w:rPr>
              <w:tab/>
            </w:r>
            <w:r w:rsidRPr="00FF1165">
              <w:rPr>
                <w:rStyle w:val="Hipervnculo"/>
                <w:noProof/>
              </w:rPr>
              <w:t>Configurar IP y Rutas en server1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D713F" w14:textId="08F0584D" w:rsidR="00A97738" w:rsidRDefault="00A97738">
          <w:pPr>
            <w:pStyle w:val="TDC3"/>
            <w:tabs>
              <w:tab w:val="left" w:pos="1440"/>
              <w:tab w:val="right" w:leader="dot" w:pos="9742"/>
            </w:tabs>
            <w:rPr>
              <w:noProof/>
            </w:rPr>
          </w:pPr>
          <w:hyperlink w:anchor="_Toc229052186" w:history="1">
            <w:r w:rsidRPr="00FF1165">
              <w:rPr>
                <w:rStyle w:val="Hipervnculo"/>
                <w:noProof/>
              </w:rPr>
              <w:t>1.2.1</w:t>
            </w:r>
            <w:r>
              <w:rPr>
                <w:noProof/>
              </w:rPr>
              <w:tab/>
            </w:r>
            <w:r w:rsidRPr="00FF1165">
              <w:rPr>
                <w:rStyle w:val="Hipervnculo"/>
                <w:noProof/>
              </w:rPr>
              <w:t>Configurar IP y Rutas en server2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E60A4" w14:textId="1A916FDA" w:rsidR="00A97738" w:rsidRDefault="00A97738">
          <w:pPr>
            <w:pStyle w:val="TDC3"/>
            <w:tabs>
              <w:tab w:val="left" w:pos="1440"/>
              <w:tab w:val="right" w:leader="dot" w:pos="9742"/>
            </w:tabs>
            <w:rPr>
              <w:noProof/>
            </w:rPr>
          </w:pPr>
          <w:hyperlink w:anchor="_Toc229052187" w:history="1">
            <w:r w:rsidRPr="00FF1165">
              <w:rPr>
                <w:rStyle w:val="Hipervnculo"/>
                <w:noProof/>
              </w:rPr>
              <w:t>1.2.2</w:t>
            </w:r>
            <w:r>
              <w:rPr>
                <w:noProof/>
              </w:rPr>
              <w:tab/>
            </w:r>
            <w:r w:rsidRPr="00FF1165">
              <w:rPr>
                <w:rStyle w:val="Hipervnculo"/>
                <w:noProof/>
              </w:rPr>
              <w:t>Configurar IP y Rutas en server3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E5CDB" w14:textId="47B99352" w:rsidR="00A97738" w:rsidRDefault="00A97738">
          <w:pPr>
            <w:pStyle w:val="TDC2"/>
            <w:tabs>
              <w:tab w:val="left" w:pos="960"/>
              <w:tab w:val="right" w:leader="dot" w:pos="9742"/>
            </w:tabs>
            <w:rPr>
              <w:noProof/>
            </w:rPr>
          </w:pPr>
          <w:hyperlink w:anchor="_Toc229052188" w:history="1">
            <w:r w:rsidRPr="00FF1165">
              <w:rPr>
                <w:rStyle w:val="Hipervnculo"/>
                <w:noProof/>
              </w:rPr>
              <w:t>1.3</w:t>
            </w:r>
            <w:r>
              <w:rPr>
                <w:noProof/>
              </w:rPr>
              <w:tab/>
            </w:r>
            <w:r w:rsidRPr="00FF1165">
              <w:rPr>
                <w:rStyle w:val="Hipervnculo"/>
                <w:noProof/>
              </w:rPr>
              <w:t>Configurar los Clientes Desktop (cliente1, cliente2, cliente3)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CF8FB" w14:textId="05A04934" w:rsidR="00A97738" w:rsidRDefault="00A97738">
          <w:pPr>
            <w:pStyle w:val="TDC3"/>
            <w:tabs>
              <w:tab w:val="left" w:pos="1440"/>
              <w:tab w:val="right" w:leader="dot" w:pos="9742"/>
            </w:tabs>
            <w:rPr>
              <w:noProof/>
            </w:rPr>
          </w:pPr>
          <w:hyperlink w:anchor="_Toc229052189" w:history="1">
            <w:r w:rsidRPr="00FF1165">
              <w:rPr>
                <w:rStyle w:val="Hipervnculo"/>
                <w:noProof/>
              </w:rPr>
              <w:t>1.3.2</w:t>
            </w:r>
            <w:r>
              <w:rPr>
                <w:noProof/>
              </w:rPr>
              <w:tab/>
            </w:r>
            <w:r w:rsidRPr="00FF1165">
              <w:rPr>
                <w:rStyle w:val="Hipervnculo"/>
                <w:noProof/>
              </w:rPr>
              <w:t>Comandos para el terminal de los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86A3C" w14:textId="640B0D3E" w:rsidR="00A97738" w:rsidRDefault="00A97738">
          <w:pPr>
            <w:pStyle w:val="TDC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052190" w:history="1">
            <w:r w:rsidRPr="00FF1165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F1165">
              <w:rPr>
                <w:rStyle w:val="Hipervnculo"/>
                <w:noProof/>
              </w:rPr>
              <w:t>Comprobación del funcionamiento del escenario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04A5A" w14:textId="2A9AE21B" w:rsidR="00A97738" w:rsidRDefault="00A97738">
          <w:pPr>
            <w:pStyle w:val="TDC2"/>
            <w:tabs>
              <w:tab w:val="left" w:pos="960"/>
              <w:tab w:val="right" w:leader="dot" w:pos="9742"/>
            </w:tabs>
            <w:rPr>
              <w:noProof/>
            </w:rPr>
          </w:pPr>
          <w:hyperlink w:anchor="_Toc229052191" w:history="1">
            <w:r w:rsidRPr="00FF1165">
              <w:rPr>
                <w:rStyle w:val="Hipervnculo"/>
                <w:noProof/>
              </w:rPr>
              <w:t>2.1</w:t>
            </w:r>
            <w:r>
              <w:rPr>
                <w:noProof/>
              </w:rPr>
              <w:tab/>
            </w:r>
            <w:r w:rsidRPr="00FF1165">
              <w:rPr>
                <w:rStyle w:val="Hipervnculo"/>
                <w:noProof/>
              </w:rPr>
              <w:t>Desde cliente1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12E44" w14:textId="38B77E2B" w:rsidR="00A97738" w:rsidRDefault="00A97738">
          <w:pPr>
            <w:pStyle w:val="TDC2"/>
            <w:tabs>
              <w:tab w:val="left" w:pos="960"/>
              <w:tab w:val="right" w:leader="dot" w:pos="9742"/>
            </w:tabs>
            <w:rPr>
              <w:noProof/>
            </w:rPr>
          </w:pPr>
          <w:hyperlink w:anchor="_Toc229052192" w:history="1">
            <w:r w:rsidRPr="00FF1165">
              <w:rPr>
                <w:rStyle w:val="Hipervnculo"/>
                <w:noProof/>
              </w:rPr>
              <w:t>2.2</w:t>
            </w:r>
            <w:r>
              <w:rPr>
                <w:noProof/>
              </w:rPr>
              <w:tab/>
            </w:r>
            <w:r w:rsidRPr="00FF1165">
              <w:rPr>
                <w:rStyle w:val="Hipervnculo"/>
                <w:noProof/>
              </w:rPr>
              <w:t>Desde cliente2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8E32A" w14:textId="7EC6ED64" w:rsidR="00A97738" w:rsidRDefault="00A97738">
          <w:pPr>
            <w:pStyle w:val="TDC2"/>
            <w:tabs>
              <w:tab w:val="left" w:pos="960"/>
              <w:tab w:val="right" w:leader="dot" w:pos="9742"/>
            </w:tabs>
            <w:rPr>
              <w:noProof/>
            </w:rPr>
          </w:pPr>
          <w:hyperlink w:anchor="_Toc229052193" w:history="1">
            <w:r w:rsidRPr="00FF1165">
              <w:rPr>
                <w:rStyle w:val="Hipervnculo"/>
                <w:noProof/>
              </w:rPr>
              <w:t>2.3</w:t>
            </w:r>
            <w:r>
              <w:rPr>
                <w:noProof/>
              </w:rPr>
              <w:tab/>
            </w:r>
            <w:r w:rsidRPr="00FF1165">
              <w:rPr>
                <w:rStyle w:val="Hipervnculo"/>
                <w:noProof/>
              </w:rPr>
              <w:t>Desde cliente3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EFBDF" w14:textId="6F7F6A7E" w:rsidR="00C97F40" w:rsidRDefault="00C97F40">
          <w:r>
            <w:rPr>
              <w:b/>
              <w:bCs/>
            </w:rPr>
            <w:fldChar w:fldCharType="end"/>
          </w:r>
        </w:p>
      </w:sdtContent>
    </w:sdt>
    <w:p w14:paraId="50B185FC" w14:textId="5CC9C204" w:rsidR="0099791B" w:rsidRDefault="0099791B">
      <w:r>
        <w:br w:type="page"/>
      </w:r>
    </w:p>
    <w:p w14:paraId="25160D6D" w14:textId="77777777" w:rsidR="00CE4A8A" w:rsidRDefault="00CE4A8A" w:rsidP="00FD30B3">
      <w:pPr>
        <w:pStyle w:val="Ttulo1"/>
        <w:numPr>
          <w:ilvl w:val="0"/>
          <w:numId w:val="2"/>
        </w:numPr>
      </w:pPr>
      <w:bookmarkStart w:id="1" w:name="_Toc229048001"/>
      <w:bookmarkStart w:id="2" w:name="_Toc229052180"/>
      <w:r>
        <w:lastRenderedPageBreak/>
        <w:t>Preparación del laboratorio</w:t>
      </w:r>
      <w:bookmarkEnd w:id="1"/>
      <w:bookmarkEnd w:id="2"/>
    </w:p>
    <w:p w14:paraId="5A0DCFB6" w14:textId="77777777" w:rsidR="00CE4A8A" w:rsidRDefault="00CE4A8A" w:rsidP="00CE4A8A"/>
    <w:p w14:paraId="5EE64D09" w14:textId="77777777" w:rsidR="00CE4A8A" w:rsidRDefault="00CE4A8A" w:rsidP="00CE4A8A">
      <w:pPr>
        <w:pStyle w:val="Ttulo2"/>
      </w:pPr>
      <w:bookmarkStart w:id="3" w:name="_Toc229048002"/>
      <w:bookmarkStart w:id="4" w:name="_Toc229052181"/>
      <w:r>
        <w:t>MV necesarias</w:t>
      </w:r>
      <w:bookmarkEnd w:id="3"/>
      <w:bookmarkEnd w:id="4"/>
      <w:r>
        <w:t xml:space="preserve"> </w:t>
      </w:r>
    </w:p>
    <w:p w14:paraId="4324E965" w14:textId="77777777" w:rsidR="00A03782" w:rsidRDefault="00A03782" w:rsidP="00C97F40"/>
    <w:p w14:paraId="0565D385" w14:textId="66FA6EE2" w:rsidR="00F37C36" w:rsidRDefault="00F37C36" w:rsidP="00C97F40">
      <w:r>
        <w:t>En esta practica vamos a trabajar con 3 Servidores Ubuntu y 3 clientes Ubuntu</w:t>
      </w:r>
      <w:r w:rsidR="0049522A">
        <w:t>.</w:t>
      </w:r>
    </w:p>
    <w:p w14:paraId="3A690561" w14:textId="5EFF2069" w:rsidR="0049522A" w:rsidRDefault="0049522A" w:rsidP="0049522A">
      <w:pPr>
        <w:jc w:val="center"/>
      </w:pPr>
      <w:r w:rsidRPr="0049522A">
        <w:drawing>
          <wp:inline distT="0" distB="0" distL="0" distR="0" wp14:anchorId="7C8B57B3" wp14:editId="08B05C07">
            <wp:extent cx="1762371" cy="121937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2584" w14:textId="719F6F67" w:rsidR="0049522A" w:rsidRDefault="0090162C" w:rsidP="0090162C">
      <w:r>
        <w:br w:type="page"/>
      </w:r>
    </w:p>
    <w:p w14:paraId="77E25163" w14:textId="77777777" w:rsidR="00EF40E8" w:rsidRDefault="00EF40E8" w:rsidP="00EF40E8">
      <w:pPr>
        <w:pStyle w:val="Ttulo2"/>
      </w:pPr>
      <w:bookmarkStart w:id="5" w:name="_Toc229048003"/>
      <w:bookmarkStart w:id="6" w:name="_Toc229052182"/>
      <w:r>
        <w:lastRenderedPageBreak/>
        <w:t>Configuración de las tarjetas de red</w:t>
      </w:r>
      <w:bookmarkEnd w:id="5"/>
      <w:bookmarkEnd w:id="6"/>
    </w:p>
    <w:p w14:paraId="56F15AF1" w14:textId="77777777" w:rsidR="0049522A" w:rsidRDefault="0049522A" w:rsidP="0049522A"/>
    <w:p w14:paraId="5102E730" w14:textId="28FAACA3" w:rsidR="00F5133A" w:rsidRPr="00977AC2" w:rsidRDefault="00F5133A" w:rsidP="00F5133A">
      <w:pPr>
        <w:rPr>
          <w:sz w:val="24"/>
          <w:szCs w:val="24"/>
        </w:rPr>
      </w:pPr>
      <w:r>
        <w:t>Iremos</w:t>
      </w:r>
      <w:r w:rsidRPr="00977AC2">
        <w:t xml:space="preserve"> a VMware, </w:t>
      </w:r>
      <w:r>
        <w:t>donde abriremos</w:t>
      </w:r>
      <w:r w:rsidRPr="00977AC2">
        <w:t xml:space="preserve"> los Settings de cualquier </w:t>
      </w:r>
      <w:r>
        <w:t>MV</w:t>
      </w:r>
      <w:r w:rsidRPr="00977AC2">
        <w:t>.</w:t>
      </w:r>
      <w:r>
        <w:t xml:space="preserve"> </w:t>
      </w:r>
      <w:r w:rsidRPr="00977AC2">
        <w:t>Entra</w:t>
      </w:r>
      <w:r>
        <w:t>mos</w:t>
      </w:r>
      <w:r w:rsidRPr="00977AC2">
        <w:t xml:space="preserve"> en Network </w:t>
      </w:r>
      <w:proofErr w:type="spellStart"/>
      <w:r w:rsidRPr="00977AC2">
        <w:t>Adapter</w:t>
      </w:r>
      <w:proofErr w:type="spellEnd"/>
      <w:r w:rsidRPr="00977AC2">
        <w:t xml:space="preserve"> y haz clic en LAN </w:t>
      </w:r>
      <w:proofErr w:type="spellStart"/>
      <w:r w:rsidRPr="00977AC2">
        <w:t>Segments</w:t>
      </w:r>
      <w:proofErr w:type="spellEnd"/>
      <w:r w:rsidRPr="00977AC2">
        <w:t>...</w:t>
      </w:r>
    </w:p>
    <w:p w14:paraId="536AF9D2" w14:textId="519EC63E" w:rsidR="00E71546" w:rsidRDefault="009C1D0D" w:rsidP="009C1D0D">
      <w:pPr>
        <w:jc w:val="center"/>
      </w:pPr>
      <w:r w:rsidRPr="009C1D0D">
        <w:drawing>
          <wp:inline distT="0" distB="0" distL="0" distR="0" wp14:anchorId="53280E8A" wp14:editId="0D26EA64">
            <wp:extent cx="3815080" cy="331863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9957" cy="332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3A68" w14:textId="77777777" w:rsidR="0090162C" w:rsidRDefault="0090162C" w:rsidP="009C1D0D">
      <w:pPr>
        <w:jc w:val="center"/>
      </w:pPr>
    </w:p>
    <w:p w14:paraId="307C7599" w14:textId="0757444B" w:rsidR="0090162C" w:rsidRPr="00977AC2" w:rsidRDefault="0090162C" w:rsidP="0090162C">
      <w:r w:rsidRPr="00977AC2">
        <w:t>Añad</w:t>
      </w:r>
      <w:r>
        <w:t>ir</w:t>
      </w:r>
      <w:r w:rsidRPr="00977AC2">
        <w:t xml:space="preserve"> estos 6 segmentos exactos:</w:t>
      </w:r>
    </w:p>
    <w:p w14:paraId="31B84979" w14:textId="77777777" w:rsidR="0090162C" w:rsidRPr="00977AC2" w:rsidRDefault="0090162C" w:rsidP="00FD30B3">
      <w:pPr>
        <w:numPr>
          <w:ilvl w:val="0"/>
          <w:numId w:val="3"/>
        </w:numPr>
      </w:pPr>
      <w:r w:rsidRPr="00977AC2">
        <w:t>LAN_C1 (Para unir server1 y cliente1)</w:t>
      </w:r>
    </w:p>
    <w:p w14:paraId="05E76719" w14:textId="77777777" w:rsidR="0090162C" w:rsidRPr="00977AC2" w:rsidRDefault="0090162C" w:rsidP="00FD30B3">
      <w:pPr>
        <w:numPr>
          <w:ilvl w:val="0"/>
          <w:numId w:val="3"/>
        </w:numPr>
      </w:pPr>
      <w:r w:rsidRPr="00977AC2">
        <w:t>LAN_C2 (Para unir server2 y cliente2)</w:t>
      </w:r>
    </w:p>
    <w:p w14:paraId="196AF025" w14:textId="77777777" w:rsidR="0090162C" w:rsidRPr="00977AC2" w:rsidRDefault="0090162C" w:rsidP="00FD30B3">
      <w:pPr>
        <w:numPr>
          <w:ilvl w:val="0"/>
          <w:numId w:val="3"/>
        </w:numPr>
      </w:pPr>
      <w:r w:rsidRPr="00977AC2">
        <w:t>LAN_C3 (Para unir server3 y cliente3)</w:t>
      </w:r>
    </w:p>
    <w:p w14:paraId="368B688D" w14:textId="77777777" w:rsidR="0090162C" w:rsidRPr="00977AC2" w:rsidRDefault="0090162C" w:rsidP="00FD30B3">
      <w:pPr>
        <w:numPr>
          <w:ilvl w:val="0"/>
          <w:numId w:val="3"/>
        </w:numPr>
      </w:pPr>
      <w:r w:rsidRPr="00977AC2">
        <w:t>LAN_S1_S2 (El cable entre server1 y server2)</w:t>
      </w:r>
    </w:p>
    <w:p w14:paraId="1D36AA0A" w14:textId="77777777" w:rsidR="0090162C" w:rsidRPr="00977AC2" w:rsidRDefault="0090162C" w:rsidP="00FD30B3">
      <w:pPr>
        <w:numPr>
          <w:ilvl w:val="0"/>
          <w:numId w:val="3"/>
        </w:numPr>
      </w:pPr>
      <w:r w:rsidRPr="00977AC2">
        <w:t>LAN_S2_S3 (El cable entre server2 y server3)</w:t>
      </w:r>
    </w:p>
    <w:p w14:paraId="3A2907BA" w14:textId="4130B761" w:rsidR="00FE3BA2" w:rsidRDefault="0090162C" w:rsidP="00FD30B3">
      <w:pPr>
        <w:numPr>
          <w:ilvl w:val="0"/>
          <w:numId w:val="3"/>
        </w:numPr>
      </w:pPr>
      <w:r w:rsidRPr="00977AC2">
        <w:t>LAN_S1_S3 (El cable entre server1 y server3)</w:t>
      </w:r>
    </w:p>
    <w:p w14:paraId="36627C2B" w14:textId="77777777" w:rsidR="00FE3BA2" w:rsidRPr="00977AC2" w:rsidRDefault="00FE3BA2" w:rsidP="00FE3BA2"/>
    <w:p w14:paraId="6AC55C8D" w14:textId="1B721DB3" w:rsidR="00FE3BA2" w:rsidRDefault="00FE3BA2" w:rsidP="00FE3BA2">
      <w:pPr>
        <w:jc w:val="center"/>
      </w:pPr>
      <w:r w:rsidRPr="00FE3BA2">
        <w:drawing>
          <wp:inline distT="0" distB="0" distL="0" distR="0" wp14:anchorId="0125412D" wp14:editId="79331291">
            <wp:extent cx="2528515" cy="2244943"/>
            <wp:effectExtent l="0" t="0" r="5715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6075" cy="22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1D25" w14:textId="77777777" w:rsidR="00FE3BA2" w:rsidRDefault="00FE3BA2">
      <w:r>
        <w:br w:type="page"/>
      </w:r>
    </w:p>
    <w:p w14:paraId="325B3E43" w14:textId="3F2777EE" w:rsidR="0090162C" w:rsidRDefault="00293C29" w:rsidP="00293C29">
      <w:pPr>
        <w:pStyle w:val="Ttulo3"/>
      </w:pPr>
      <w:bookmarkStart w:id="7" w:name="_Toc229052183"/>
      <w:r w:rsidRPr="00293C29">
        <w:lastRenderedPageBreak/>
        <w:t xml:space="preserve">Conectar las Máquinas a los LAN </w:t>
      </w:r>
      <w:proofErr w:type="spellStart"/>
      <w:r w:rsidRPr="00293C29">
        <w:t>Segments</w:t>
      </w:r>
      <w:bookmarkEnd w:id="7"/>
      <w:proofErr w:type="spellEnd"/>
    </w:p>
    <w:p w14:paraId="19DD6877" w14:textId="77777777" w:rsidR="00266103" w:rsidRDefault="00266103" w:rsidP="00266103"/>
    <w:p w14:paraId="7DA8B12D" w14:textId="5AE9F2B9" w:rsidR="00266103" w:rsidRPr="0077540C" w:rsidRDefault="00266103" w:rsidP="00266103">
      <w:pPr>
        <w:tabs>
          <w:tab w:val="left" w:pos="1678"/>
        </w:tabs>
      </w:pPr>
      <w:r>
        <w:rPr>
          <w:b/>
          <w:bCs/>
        </w:rPr>
        <w:t>Servidor1</w:t>
      </w:r>
      <w:r w:rsidRPr="0077540C">
        <w:rPr>
          <w:b/>
          <w:bCs/>
        </w:rPr>
        <w:t xml:space="preserve"> (Añade hasta tener 3 adaptadores):</w:t>
      </w:r>
    </w:p>
    <w:p w14:paraId="4BA21A03" w14:textId="77777777" w:rsidR="00266103" w:rsidRPr="0077540C" w:rsidRDefault="00266103" w:rsidP="00FD30B3">
      <w:pPr>
        <w:numPr>
          <w:ilvl w:val="0"/>
          <w:numId w:val="4"/>
        </w:numPr>
        <w:tabs>
          <w:tab w:val="left" w:pos="1678"/>
        </w:tabs>
      </w:pPr>
      <w:proofErr w:type="spellStart"/>
      <w:r w:rsidRPr="0077540C">
        <w:t>Adapter</w:t>
      </w:r>
      <w:proofErr w:type="spellEnd"/>
      <w:r w:rsidRPr="0077540C">
        <w:t xml:space="preserve"> 1 </w:t>
      </w:r>
      <w:r w:rsidRPr="0077540C">
        <w:rPr>
          <w:rFonts w:ascii="Segoe UI Symbol" w:hAnsi="Segoe UI Symbol" w:cs="Segoe UI Symbol"/>
        </w:rPr>
        <w:t>➔</w:t>
      </w:r>
      <w:r w:rsidRPr="0077540C">
        <w:t xml:space="preserve"> LAN_C1</w:t>
      </w:r>
    </w:p>
    <w:p w14:paraId="24CCB8F0" w14:textId="77777777" w:rsidR="00266103" w:rsidRPr="0077540C" w:rsidRDefault="00266103" w:rsidP="00FD30B3">
      <w:pPr>
        <w:numPr>
          <w:ilvl w:val="0"/>
          <w:numId w:val="4"/>
        </w:numPr>
        <w:tabs>
          <w:tab w:val="left" w:pos="1678"/>
        </w:tabs>
      </w:pPr>
      <w:proofErr w:type="spellStart"/>
      <w:r w:rsidRPr="0077540C">
        <w:t>Adapter</w:t>
      </w:r>
      <w:proofErr w:type="spellEnd"/>
      <w:r w:rsidRPr="0077540C">
        <w:t xml:space="preserve"> 2 </w:t>
      </w:r>
      <w:r w:rsidRPr="0077540C">
        <w:rPr>
          <w:rFonts w:ascii="Segoe UI Symbol" w:hAnsi="Segoe UI Symbol" w:cs="Segoe UI Symbol"/>
        </w:rPr>
        <w:t>➔</w:t>
      </w:r>
      <w:r w:rsidRPr="0077540C">
        <w:t xml:space="preserve"> LAN_S1_S2</w:t>
      </w:r>
    </w:p>
    <w:p w14:paraId="5CDF8C7A" w14:textId="12861047" w:rsidR="00266103" w:rsidRDefault="00266103" w:rsidP="00FD30B3">
      <w:pPr>
        <w:numPr>
          <w:ilvl w:val="0"/>
          <w:numId w:val="4"/>
        </w:numPr>
        <w:tabs>
          <w:tab w:val="left" w:pos="1678"/>
        </w:tabs>
      </w:pPr>
      <w:proofErr w:type="spellStart"/>
      <w:r w:rsidRPr="0077540C">
        <w:t>Adapter</w:t>
      </w:r>
      <w:proofErr w:type="spellEnd"/>
      <w:r w:rsidRPr="0077540C">
        <w:t xml:space="preserve"> 3 </w:t>
      </w:r>
      <w:r w:rsidRPr="0077540C">
        <w:rPr>
          <w:rFonts w:ascii="Segoe UI Symbol" w:hAnsi="Segoe UI Symbol" w:cs="Segoe UI Symbol"/>
        </w:rPr>
        <w:t>➔</w:t>
      </w:r>
      <w:r w:rsidRPr="0077540C">
        <w:t xml:space="preserve"> LAN_S1_S3</w:t>
      </w:r>
    </w:p>
    <w:p w14:paraId="5FCAC41D" w14:textId="77777777" w:rsidR="00056A33" w:rsidRPr="0077540C" w:rsidRDefault="00056A33" w:rsidP="00056A33">
      <w:pPr>
        <w:tabs>
          <w:tab w:val="left" w:pos="1678"/>
        </w:tabs>
      </w:pPr>
    </w:p>
    <w:p w14:paraId="5BFC6B2E" w14:textId="7D5779DC" w:rsidR="00266103" w:rsidRDefault="00056A33" w:rsidP="00266103">
      <w:r w:rsidRPr="00056A33">
        <w:drawing>
          <wp:inline distT="0" distB="0" distL="0" distR="0" wp14:anchorId="1FEAD79F" wp14:editId="7A3652EB">
            <wp:extent cx="6192520" cy="26695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0B5F" w14:textId="4DEA2CFF" w:rsidR="005A6C79" w:rsidRDefault="005F64E4" w:rsidP="00266103">
      <w:r w:rsidRPr="005F64E4">
        <w:drawing>
          <wp:inline distT="0" distB="0" distL="0" distR="0" wp14:anchorId="2BCD01D6" wp14:editId="71CBFDC5">
            <wp:extent cx="6192520" cy="176403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D415" w14:textId="3BD2F0B5" w:rsidR="005A6C79" w:rsidRDefault="005A6C79" w:rsidP="00266103">
      <w:r w:rsidRPr="005A6C79">
        <w:drawing>
          <wp:inline distT="0" distB="0" distL="0" distR="0" wp14:anchorId="26691A29" wp14:editId="357E1DC8">
            <wp:extent cx="6192520" cy="17595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1A80" w14:textId="283A5C4C" w:rsidR="005F64E4" w:rsidRDefault="005F64E4">
      <w:r>
        <w:br w:type="page"/>
      </w:r>
    </w:p>
    <w:p w14:paraId="7F374C29" w14:textId="7F66D3C9" w:rsidR="00FE3CF9" w:rsidRDefault="00FE3CF9" w:rsidP="00FE3CF9">
      <w:pPr>
        <w:tabs>
          <w:tab w:val="left" w:pos="1678"/>
        </w:tabs>
        <w:rPr>
          <w:b/>
          <w:bCs/>
        </w:rPr>
      </w:pPr>
      <w:r>
        <w:rPr>
          <w:b/>
          <w:bCs/>
        </w:rPr>
        <w:lastRenderedPageBreak/>
        <w:t>Servidor</w:t>
      </w:r>
      <w:r>
        <w:rPr>
          <w:b/>
          <w:bCs/>
        </w:rPr>
        <w:t>2</w:t>
      </w:r>
      <w:r w:rsidRPr="0077540C">
        <w:rPr>
          <w:b/>
          <w:bCs/>
        </w:rPr>
        <w:t xml:space="preserve"> (Añade hasta tener 3 adaptadores):</w:t>
      </w:r>
    </w:p>
    <w:p w14:paraId="70A416F7" w14:textId="77777777" w:rsidR="00902999" w:rsidRPr="0077540C" w:rsidRDefault="00902999" w:rsidP="00FD30B3">
      <w:pPr>
        <w:numPr>
          <w:ilvl w:val="0"/>
          <w:numId w:val="5"/>
        </w:numPr>
        <w:tabs>
          <w:tab w:val="left" w:pos="1678"/>
        </w:tabs>
      </w:pPr>
      <w:proofErr w:type="spellStart"/>
      <w:r w:rsidRPr="0077540C">
        <w:t>Adapter</w:t>
      </w:r>
      <w:proofErr w:type="spellEnd"/>
      <w:r w:rsidRPr="0077540C">
        <w:t xml:space="preserve"> 1 </w:t>
      </w:r>
      <w:r w:rsidRPr="0077540C">
        <w:rPr>
          <w:rFonts w:ascii="Segoe UI Symbol" w:hAnsi="Segoe UI Symbol" w:cs="Segoe UI Symbol"/>
        </w:rPr>
        <w:t>➔</w:t>
      </w:r>
      <w:r w:rsidRPr="0077540C">
        <w:t xml:space="preserve"> LAN_C2</w:t>
      </w:r>
    </w:p>
    <w:p w14:paraId="6211F891" w14:textId="77777777" w:rsidR="00902999" w:rsidRPr="0077540C" w:rsidRDefault="00902999" w:rsidP="00FD30B3">
      <w:pPr>
        <w:numPr>
          <w:ilvl w:val="0"/>
          <w:numId w:val="5"/>
        </w:numPr>
        <w:tabs>
          <w:tab w:val="left" w:pos="1678"/>
        </w:tabs>
      </w:pPr>
      <w:proofErr w:type="spellStart"/>
      <w:r w:rsidRPr="0077540C">
        <w:t>Adapter</w:t>
      </w:r>
      <w:proofErr w:type="spellEnd"/>
      <w:r w:rsidRPr="0077540C">
        <w:t xml:space="preserve"> 2 </w:t>
      </w:r>
      <w:r w:rsidRPr="0077540C">
        <w:rPr>
          <w:rFonts w:ascii="Segoe UI Symbol" w:hAnsi="Segoe UI Symbol" w:cs="Segoe UI Symbol"/>
        </w:rPr>
        <w:t>➔</w:t>
      </w:r>
      <w:r w:rsidRPr="0077540C">
        <w:t xml:space="preserve"> LAN_S1_S2</w:t>
      </w:r>
    </w:p>
    <w:p w14:paraId="6679AFCF" w14:textId="77777777" w:rsidR="00902999" w:rsidRDefault="00902999" w:rsidP="00FD30B3">
      <w:pPr>
        <w:numPr>
          <w:ilvl w:val="0"/>
          <w:numId w:val="5"/>
        </w:numPr>
        <w:tabs>
          <w:tab w:val="left" w:pos="1678"/>
        </w:tabs>
      </w:pPr>
      <w:proofErr w:type="spellStart"/>
      <w:r w:rsidRPr="0077540C">
        <w:t>Adapter</w:t>
      </w:r>
      <w:proofErr w:type="spellEnd"/>
      <w:r w:rsidRPr="0077540C">
        <w:t xml:space="preserve"> 3 </w:t>
      </w:r>
      <w:r w:rsidRPr="0077540C">
        <w:rPr>
          <w:rFonts w:ascii="Segoe UI Symbol" w:hAnsi="Segoe UI Symbol" w:cs="Segoe UI Symbol"/>
        </w:rPr>
        <w:t>➔</w:t>
      </w:r>
      <w:r w:rsidRPr="0077540C">
        <w:t xml:space="preserve"> LAN_S2_S3</w:t>
      </w:r>
    </w:p>
    <w:p w14:paraId="33E4EEA6" w14:textId="00888095" w:rsidR="00902999" w:rsidRPr="0077540C" w:rsidRDefault="00DF09B4" w:rsidP="00FE3CF9">
      <w:pPr>
        <w:tabs>
          <w:tab w:val="left" w:pos="1678"/>
        </w:tabs>
      </w:pPr>
      <w:r w:rsidRPr="00DF09B4">
        <w:drawing>
          <wp:inline distT="0" distB="0" distL="0" distR="0" wp14:anchorId="0FB995FF" wp14:editId="7D16D63D">
            <wp:extent cx="6192520" cy="2245360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9CB5" w14:textId="26A84620" w:rsidR="005F64E4" w:rsidRDefault="001011B0" w:rsidP="00266103">
      <w:r w:rsidRPr="001011B0">
        <w:drawing>
          <wp:inline distT="0" distB="0" distL="0" distR="0" wp14:anchorId="2096FEDC" wp14:editId="3818B961">
            <wp:extent cx="6192520" cy="1781810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F8CA" w14:textId="61FC95D0" w:rsidR="00DF09B4" w:rsidRDefault="00385FB0" w:rsidP="00266103">
      <w:r w:rsidRPr="00385FB0">
        <w:drawing>
          <wp:inline distT="0" distB="0" distL="0" distR="0" wp14:anchorId="320C4520" wp14:editId="25AC0714">
            <wp:extent cx="6192520" cy="164274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E575" w14:textId="794868B5" w:rsidR="00BB280E" w:rsidRDefault="00BB280E">
      <w:r>
        <w:br w:type="page"/>
      </w:r>
    </w:p>
    <w:p w14:paraId="30BED942" w14:textId="079297EA" w:rsidR="00BB280E" w:rsidRDefault="00BB280E" w:rsidP="00BB280E">
      <w:pPr>
        <w:tabs>
          <w:tab w:val="left" w:pos="1678"/>
        </w:tabs>
        <w:rPr>
          <w:b/>
          <w:bCs/>
        </w:rPr>
      </w:pPr>
      <w:r>
        <w:rPr>
          <w:b/>
          <w:bCs/>
        </w:rPr>
        <w:lastRenderedPageBreak/>
        <w:t>Servidor</w:t>
      </w:r>
      <w:r>
        <w:rPr>
          <w:b/>
          <w:bCs/>
        </w:rPr>
        <w:t>3</w:t>
      </w:r>
      <w:r w:rsidRPr="0077540C">
        <w:rPr>
          <w:b/>
          <w:bCs/>
        </w:rPr>
        <w:t xml:space="preserve"> (Añade hasta tener 3 adaptadores):</w:t>
      </w:r>
    </w:p>
    <w:p w14:paraId="7674A91E" w14:textId="77777777" w:rsidR="00F306CC" w:rsidRPr="005B5C8D" w:rsidRDefault="00F306CC" w:rsidP="00FD30B3">
      <w:pPr>
        <w:numPr>
          <w:ilvl w:val="0"/>
          <w:numId w:val="6"/>
        </w:numPr>
        <w:tabs>
          <w:tab w:val="left" w:pos="6436"/>
        </w:tabs>
      </w:pPr>
      <w:proofErr w:type="spellStart"/>
      <w:r w:rsidRPr="005B5C8D">
        <w:t>Adapter</w:t>
      </w:r>
      <w:proofErr w:type="spellEnd"/>
      <w:r w:rsidRPr="005B5C8D">
        <w:t xml:space="preserve"> 1 </w:t>
      </w:r>
      <w:r w:rsidRPr="005B5C8D">
        <w:rPr>
          <w:rFonts w:ascii="Segoe UI Symbol" w:hAnsi="Segoe UI Symbol" w:cs="Segoe UI Symbol"/>
        </w:rPr>
        <w:t>➔</w:t>
      </w:r>
      <w:r w:rsidRPr="005B5C8D">
        <w:t xml:space="preserve"> LAN_C3</w:t>
      </w:r>
    </w:p>
    <w:p w14:paraId="7488DD04" w14:textId="77777777" w:rsidR="00F306CC" w:rsidRPr="005B5C8D" w:rsidRDefault="00F306CC" w:rsidP="00FD30B3">
      <w:pPr>
        <w:numPr>
          <w:ilvl w:val="0"/>
          <w:numId w:val="6"/>
        </w:numPr>
        <w:tabs>
          <w:tab w:val="left" w:pos="6436"/>
        </w:tabs>
      </w:pPr>
      <w:proofErr w:type="spellStart"/>
      <w:r w:rsidRPr="005B5C8D">
        <w:t>Adapter</w:t>
      </w:r>
      <w:proofErr w:type="spellEnd"/>
      <w:r w:rsidRPr="005B5C8D">
        <w:t xml:space="preserve"> 2 </w:t>
      </w:r>
      <w:r w:rsidRPr="005B5C8D">
        <w:rPr>
          <w:rFonts w:ascii="Segoe UI Symbol" w:hAnsi="Segoe UI Symbol" w:cs="Segoe UI Symbol"/>
        </w:rPr>
        <w:t>➔</w:t>
      </w:r>
      <w:r w:rsidRPr="005B5C8D">
        <w:t xml:space="preserve"> LAN_S1_S3</w:t>
      </w:r>
    </w:p>
    <w:p w14:paraId="4193E773" w14:textId="77777777" w:rsidR="00F306CC" w:rsidRDefault="00F306CC" w:rsidP="00FD30B3">
      <w:pPr>
        <w:numPr>
          <w:ilvl w:val="0"/>
          <w:numId w:val="6"/>
        </w:numPr>
        <w:tabs>
          <w:tab w:val="left" w:pos="6436"/>
        </w:tabs>
      </w:pPr>
      <w:proofErr w:type="spellStart"/>
      <w:r w:rsidRPr="005B5C8D">
        <w:t>Adapter</w:t>
      </w:r>
      <w:proofErr w:type="spellEnd"/>
      <w:r w:rsidRPr="005B5C8D">
        <w:t xml:space="preserve"> 3 </w:t>
      </w:r>
      <w:r w:rsidRPr="005B5C8D">
        <w:rPr>
          <w:rFonts w:ascii="Segoe UI Symbol" w:hAnsi="Segoe UI Symbol" w:cs="Segoe UI Symbol"/>
        </w:rPr>
        <w:t>➔</w:t>
      </w:r>
      <w:r w:rsidRPr="005B5C8D">
        <w:t xml:space="preserve"> LAN_S2_S3</w:t>
      </w:r>
    </w:p>
    <w:p w14:paraId="0262194B" w14:textId="77777777" w:rsidR="004B20D6" w:rsidRPr="005B5C8D" w:rsidRDefault="004B20D6" w:rsidP="004B20D6">
      <w:pPr>
        <w:tabs>
          <w:tab w:val="left" w:pos="6436"/>
        </w:tabs>
      </w:pPr>
    </w:p>
    <w:p w14:paraId="69E5D23A" w14:textId="6F3065F6" w:rsidR="00BB280E" w:rsidRDefault="004B20D6" w:rsidP="00266103">
      <w:r w:rsidRPr="004B20D6">
        <w:drawing>
          <wp:inline distT="0" distB="0" distL="0" distR="0" wp14:anchorId="2EC46F07" wp14:editId="4F7FE3F3">
            <wp:extent cx="6192520" cy="2089150"/>
            <wp:effectExtent l="0" t="0" r="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EE4D" w14:textId="68888ADA" w:rsidR="000D34B1" w:rsidRDefault="000D34B1" w:rsidP="00266103">
      <w:r w:rsidRPr="000D34B1">
        <w:drawing>
          <wp:inline distT="0" distB="0" distL="0" distR="0" wp14:anchorId="5943ADC7" wp14:editId="4AF00368">
            <wp:extent cx="6192520" cy="183642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09CE" w14:textId="6F0C9859" w:rsidR="000D34B1" w:rsidRDefault="004B20D6" w:rsidP="00266103">
      <w:r w:rsidRPr="004B20D6">
        <w:drawing>
          <wp:inline distT="0" distB="0" distL="0" distR="0" wp14:anchorId="513D7535" wp14:editId="687EC11A">
            <wp:extent cx="6192520" cy="1804035"/>
            <wp:effectExtent l="0" t="0" r="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CEF2" w14:textId="5D541430" w:rsidR="004B20D6" w:rsidRDefault="004B20D6">
      <w:r>
        <w:br w:type="page"/>
      </w:r>
    </w:p>
    <w:p w14:paraId="7D9750EC" w14:textId="2F2F3E6E" w:rsidR="004B20D6" w:rsidRDefault="0031092A" w:rsidP="00266103">
      <w:r w:rsidRPr="00620D74">
        <w:rPr>
          <w:b/>
          <w:bCs/>
        </w:rPr>
        <w:lastRenderedPageBreak/>
        <w:t>cliente1 (Solo 1 adaptador):</w:t>
      </w:r>
      <w:r w:rsidRPr="00620D74">
        <w:t xml:space="preserve"> </w:t>
      </w:r>
      <w:r w:rsidRPr="00620D74">
        <w:rPr>
          <w:rFonts w:ascii="Segoe UI Symbol" w:hAnsi="Segoe UI Symbol" w:cs="Segoe UI Symbol"/>
        </w:rPr>
        <w:t>➔</w:t>
      </w:r>
      <w:r w:rsidRPr="00620D74">
        <w:t xml:space="preserve"> LAN_C1</w:t>
      </w:r>
    </w:p>
    <w:p w14:paraId="7B203823" w14:textId="4CB7DEA6" w:rsidR="0031092A" w:rsidRDefault="0031092A" w:rsidP="00266103">
      <w:r w:rsidRPr="0031092A">
        <w:drawing>
          <wp:inline distT="0" distB="0" distL="0" distR="0" wp14:anchorId="44E55F9F" wp14:editId="0A00CC53">
            <wp:extent cx="6192520" cy="2013585"/>
            <wp:effectExtent l="0" t="0" r="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3AC7" w14:textId="77777777" w:rsidR="0031092A" w:rsidRDefault="0031092A" w:rsidP="00266103"/>
    <w:p w14:paraId="2B348F4C" w14:textId="77777777" w:rsidR="00F76C01" w:rsidRPr="00620D74" w:rsidRDefault="00F76C01" w:rsidP="00F76C01">
      <w:r w:rsidRPr="00620D74">
        <w:rPr>
          <w:b/>
          <w:bCs/>
        </w:rPr>
        <w:t>cliente2 (Solo 1 adaptador):</w:t>
      </w:r>
      <w:r w:rsidRPr="00620D74">
        <w:t xml:space="preserve"> </w:t>
      </w:r>
      <w:r w:rsidRPr="00620D74">
        <w:rPr>
          <w:rFonts w:ascii="Segoe UI Symbol" w:hAnsi="Segoe UI Symbol" w:cs="Segoe UI Symbol"/>
        </w:rPr>
        <w:t>➔</w:t>
      </w:r>
      <w:r w:rsidRPr="00620D74">
        <w:t xml:space="preserve"> LAN_C2</w:t>
      </w:r>
    </w:p>
    <w:p w14:paraId="08BE2B1D" w14:textId="230E5969" w:rsidR="0031092A" w:rsidRDefault="00F76C01" w:rsidP="00266103">
      <w:r w:rsidRPr="00F76C01">
        <w:drawing>
          <wp:inline distT="0" distB="0" distL="0" distR="0" wp14:anchorId="7888DB3F" wp14:editId="2C36DEF2">
            <wp:extent cx="6192520" cy="202374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FA4B" w14:textId="77777777" w:rsidR="00F76C01" w:rsidRDefault="00F76C01" w:rsidP="00266103"/>
    <w:p w14:paraId="7F1EFB90" w14:textId="50E6A360" w:rsidR="00F76C01" w:rsidRDefault="00656FC6" w:rsidP="00266103">
      <w:r w:rsidRPr="00620D74">
        <w:rPr>
          <w:b/>
          <w:bCs/>
        </w:rPr>
        <w:t>cliente3 (Solo 1 adaptador):</w:t>
      </w:r>
      <w:r w:rsidRPr="00620D74">
        <w:t xml:space="preserve"> </w:t>
      </w:r>
      <w:r w:rsidRPr="00620D74">
        <w:rPr>
          <w:rFonts w:ascii="Segoe UI Symbol" w:hAnsi="Segoe UI Symbol" w:cs="Segoe UI Symbol"/>
        </w:rPr>
        <w:t>➔</w:t>
      </w:r>
      <w:r w:rsidRPr="00620D74">
        <w:t xml:space="preserve"> LAN_C3</w:t>
      </w:r>
    </w:p>
    <w:p w14:paraId="70E0C4EF" w14:textId="40C092D5" w:rsidR="00656FC6" w:rsidRDefault="00656FC6" w:rsidP="00266103">
      <w:r w:rsidRPr="00656FC6">
        <w:drawing>
          <wp:inline distT="0" distB="0" distL="0" distR="0" wp14:anchorId="36CDC6C0" wp14:editId="02BAF2B9">
            <wp:extent cx="6192520" cy="192722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F344" w14:textId="4DD937B1" w:rsidR="00656FC6" w:rsidRDefault="00656FC6">
      <w:r>
        <w:br w:type="page"/>
      </w:r>
    </w:p>
    <w:p w14:paraId="213A5FCA" w14:textId="40F22CB8" w:rsidR="00656FC6" w:rsidRDefault="00D10545" w:rsidP="00D10545">
      <w:pPr>
        <w:pStyle w:val="Ttulo3"/>
      </w:pPr>
      <w:bookmarkStart w:id="8" w:name="_Toc229052184"/>
      <w:r w:rsidRPr="00D10545">
        <w:lastRenderedPageBreak/>
        <w:t>Identificar las Tarjetas</w:t>
      </w:r>
      <w:bookmarkEnd w:id="8"/>
    </w:p>
    <w:p w14:paraId="3485DC94" w14:textId="77777777" w:rsidR="00D10545" w:rsidRDefault="00D10545" w:rsidP="00D10545"/>
    <w:p w14:paraId="70927706" w14:textId="71CA6CD5" w:rsidR="00773059" w:rsidRDefault="00773059" w:rsidP="00773059">
      <w:r w:rsidRPr="00620D74">
        <w:t xml:space="preserve">En los </w:t>
      </w:r>
      <w:r>
        <w:rPr>
          <w:b/>
          <w:bCs/>
        </w:rPr>
        <w:t>Servidores</w:t>
      </w:r>
      <w:r w:rsidRPr="00620D74">
        <w:rPr>
          <w:b/>
          <w:bCs/>
        </w:rPr>
        <w:t xml:space="preserve"> (server1, server2, server3)</w:t>
      </w:r>
      <w:r w:rsidRPr="00620D74">
        <w:t xml:space="preserve">, inicia sesión, escribe </w:t>
      </w:r>
      <w:r>
        <w:t>ip a</w:t>
      </w:r>
      <w:r w:rsidRPr="00620D74">
        <w:t xml:space="preserve"> y anota los nombres de tus 3 tarjetas de red</w:t>
      </w:r>
      <w:r>
        <w:t>:</w:t>
      </w:r>
    </w:p>
    <w:p w14:paraId="6D64997F" w14:textId="77777777" w:rsidR="005364B2" w:rsidRDefault="005364B2" w:rsidP="00D10545"/>
    <w:p w14:paraId="730465A5" w14:textId="63553286" w:rsidR="001A7B65" w:rsidRDefault="001A7B65" w:rsidP="00FD30B3">
      <w:pPr>
        <w:pStyle w:val="Prrafodelista"/>
        <w:numPr>
          <w:ilvl w:val="0"/>
          <w:numId w:val="7"/>
        </w:numPr>
      </w:pPr>
      <w:r>
        <w:t>Server1</w:t>
      </w:r>
    </w:p>
    <w:p w14:paraId="6F7ADE98" w14:textId="26B1423D" w:rsidR="001A7B65" w:rsidRDefault="00EC7924" w:rsidP="00CA376A">
      <w:pPr>
        <w:jc w:val="center"/>
      </w:pPr>
      <w:r w:rsidRPr="00EC7924">
        <w:drawing>
          <wp:inline distT="0" distB="0" distL="0" distR="0" wp14:anchorId="7946F812" wp14:editId="166A715A">
            <wp:extent cx="4269850" cy="1717223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8115" cy="172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2FC3" w14:textId="244F3ED1" w:rsidR="001A7B65" w:rsidRDefault="001A7B65" w:rsidP="00FD30B3">
      <w:pPr>
        <w:pStyle w:val="Prrafodelista"/>
        <w:numPr>
          <w:ilvl w:val="0"/>
          <w:numId w:val="7"/>
        </w:numPr>
      </w:pPr>
      <w:r>
        <w:t>Server2</w:t>
      </w:r>
    </w:p>
    <w:p w14:paraId="53B8D08A" w14:textId="0628429B" w:rsidR="001A7B65" w:rsidRDefault="00334B1E" w:rsidP="00CA376A">
      <w:pPr>
        <w:jc w:val="center"/>
      </w:pPr>
      <w:r w:rsidRPr="00334B1E">
        <w:drawing>
          <wp:inline distT="0" distB="0" distL="0" distR="0" wp14:anchorId="518FF858" wp14:editId="5FCAA0C9">
            <wp:extent cx="4420925" cy="1676886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0034" cy="168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3548" w14:textId="693D8567" w:rsidR="001A7B65" w:rsidRDefault="001A7B65" w:rsidP="00FD30B3">
      <w:pPr>
        <w:pStyle w:val="Prrafodelista"/>
        <w:numPr>
          <w:ilvl w:val="0"/>
          <w:numId w:val="7"/>
        </w:numPr>
      </w:pPr>
      <w:r>
        <w:t>Server3</w:t>
      </w:r>
    </w:p>
    <w:p w14:paraId="678ADD02" w14:textId="229CB6E6" w:rsidR="00334B1E" w:rsidRDefault="00CA376A" w:rsidP="00CA376A">
      <w:pPr>
        <w:jc w:val="center"/>
      </w:pPr>
      <w:r w:rsidRPr="00CA376A">
        <w:drawing>
          <wp:inline distT="0" distB="0" distL="0" distR="0" wp14:anchorId="71216A4C" wp14:editId="0CA2FD71">
            <wp:extent cx="4532243" cy="1849706"/>
            <wp:effectExtent l="0" t="0" r="190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1400" cy="185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E0F7" w14:textId="77777777" w:rsidR="00A74B36" w:rsidRDefault="00A74B36" w:rsidP="00CA376A">
      <w:pPr>
        <w:jc w:val="center"/>
      </w:pPr>
    </w:p>
    <w:p w14:paraId="29000F8E" w14:textId="3279F42F" w:rsidR="00A74B36" w:rsidRDefault="00A74B36" w:rsidP="00A74B36">
      <w:r>
        <w:t>En los</w:t>
      </w:r>
      <w:r w:rsidRPr="002C3996">
        <w:t xml:space="preserve"> terminal</w:t>
      </w:r>
      <w:r>
        <w:t>es de</w:t>
      </w:r>
      <w:r w:rsidRPr="002C3996">
        <w:t xml:space="preserve"> </w:t>
      </w:r>
      <w:r w:rsidRPr="002C3996">
        <w:rPr>
          <w:b/>
          <w:bCs/>
        </w:rPr>
        <w:t>server1</w:t>
      </w:r>
      <w:r w:rsidRPr="002C3996">
        <w:t xml:space="preserve">, </w:t>
      </w:r>
      <w:r w:rsidRPr="002C3996">
        <w:rPr>
          <w:b/>
          <w:bCs/>
        </w:rPr>
        <w:t>server2</w:t>
      </w:r>
      <w:r w:rsidRPr="002C3996">
        <w:t xml:space="preserve"> y </w:t>
      </w:r>
      <w:r w:rsidRPr="002C3996">
        <w:rPr>
          <w:b/>
          <w:bCs/>
        </w:rPr>
        <w:t>server3</w:t>
      </w:r>
      <w:r w:rsidRPr="002C3996">
        <w:t>, ejecuta</w:t>
      </w:r>
      <w:r>
        <w:t>remos</w:t>
      </w:r>
      <w:r w:rsidRPr="002C3996">
        <w:t xml:space="preserve"> este comando en cada uno para permitir que pasen los paquetes entre tarjetas:</w:t>
      </w:r>
    </w:p>
    <w:p w14:paraId="1C789D5D" w14:textId="4C7205F1" w:rsidR="00BE0D74" w:rsidRDefault="0051222A" w:rsidP="0051222A">
      <w:pPr>
        <w:jc w:val="center"/>
      </w:pPr>
      <w:r w:rsidRPr="0051222A">
        <w:drawing>
          <wp:inline distT="0" distB="0" distL="0" distR="0" wp14:anchorId="55195E59" wp14:editId="4945544D">
            <wp:extent cx="4639322" cy="828791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C7DD" w14:textId="77777777" w:rsidR="00BE0D74" w:rsidRDefault="00BE0D74">
      <w:r>
        <w:br w:type="page"/>
      </w:r>
    </w:p>
    <w:p w14:paraId="5075A61A" w14:textId="10177BE5" w:rsidR="0051222A" w:rsidRDefault="00FD30B3" w:rsidP="00FD30B3">
      <w:pPr>
        <w:pStyle w:val="Ttulo3"/>
        <w:ind w:left="1428"/>
      </w:pPr>
      <w:bookmarkStart w:id="9" w:name="_Toc229052185"/>
      <w:r w:rsidRPr="00FD30B3">
        <w:lastRenderedPageBreak/>
        <w:t>Configurar IP y Rutas en server1</w:t>
      </w:r>
      <w:bookmarkEnd w:id="9"/>
    </w:p>
    <w:p w14:paraId="0D9A74E5" w14:textId="77777777" w:rsidR="00CF138E" w:rsidRDefault="00CF138E" w:rsidP="00CF138E"/>
    <w:p w14:paraId="029C6689" w14:textId="77777777" w:rsidR="00CF138E" w:rsidRPr="006D3B4F" w:rsidRDefault="00CF138E" w:rsidP="00CF138E">
      <w:pPr>
        <w:pStyle w:val="Ttulo4"/>
      </w:pPr>
      <w:r w:rsidRPr="006D3B4F">
        <w:t>Levantar tarjetas y asignar IPs:</w:t>
      </w:r>
    </w:p>
    <w:p w14:paraId="451647F9" w14:textId="77777777" w:rsidR="00CF138E" w:rsidRDefault="00CF138E" w:rsidP="00CF138E">
      <w:pPr>
        <w:tabs>
          <w:tab w:val="left" w:pos="6123"/>
        </w:tabs>
      </w:pPr>
      <w:r>
        <w:t>sudo ip link set ens33 up</w:t>
      </w:r>
    </w:p>
    <w:p w14:paraId="02D3E9C3" w14:textId="77777777" w:rsidR="00CF138E" w:rsidRDefault="00CF138E" w:rsidP="00CF138E">
      <w:pPr>
        <w:tabs>
          <w:tab w:val="left" w:pos="6123"/>
        </w:tabs>
      </w:pPr>
      <w:r>
        <w:t>sudo ip link set ens37 up</w:t>
      </w:r>
    </w:p>
    <w:p w14:paraId="16BBA134" w14:textId="77777777" w:rsidR="00CF138E" w:rsidRDefault="00CF138E" w:rsidP="00CF138E">
      <w:pPr>
        <w:tabs>
          <w:tab w:val="left" w:pos="6123"/>
        </w:tabs>
      </w:pPr>
      <w:r>
        <w:t>sudo ip link set ens38 up</w:t>
      </w:r>
    </w:p>
    <w:p w14:paraId="372406AF" w14:textId="77777777" w:rsidR="00CF138E" w:rsidRDefault="00CF138E" w:rsidP="00CF138E">
      <w:pPr>
        <w:tabs>
          <w:tab w:val="left" w:pos="6123"/>
        </w:tabs>
      </w:pPr>
      <w:r>
        <w:t xml:space="preserve">sudo ip </w:t>
      </w:r>
      <w:proofErr w:type="spellStart"/>
      <w:r>
        <w:t>addr</w:t>
      </w:r>
      <w:proofErr w:type="spellEnd"/>
      <w:r>
        <w:t xml:space="preserve"> add 192.168.101.1/24 dev ens33</w:t>
      </w:r>
    </w:p>
    <w:p w14:paraId="7C213A4B" w14:textId="77777777" w:rsidR="00CF138E" w:rsidRDefault="00CF138E" w:rsidP="00CF138E">
      <w:pPr>
        <w:tabs>
          <w:tab w:val="left" w:pos="6123"/>
        </w:tabs>
      </w:pPr>
      <w:r>
        <w:t xml:space="preserve">sudo ip </w:t>
      </w:r>
      <w:proofErr w:type="spellStart"/>
      <w:r>
        <w:t>addr</w:t>
      </w:r>
      <w:proofErr w:type="spellEnd"/>
      <w:r>
        <w:t xml:space="preserve"> add 192.168.12.1/24 dev ens37</w:t>
      </w:r>
    </w:p>
    <w:p w14:paraId="21C63D78" w14:textId="457EEFE8" w:rsidR="00CF138E" w:rsidRDefault="00CF138E" w:rsidP="00CF138E">
      <w:pPr>
        <w:tabs>
          <w:tab w:val="left" w:pos="6123"/>
        </w:tabs>
      </w:pPr>
      <w:r>
        <w:t xml:space="preserve">sudo ip </w:t>
      </w:r>
      <w:proofErr w:type="spellStart"/>
      <w:r>
        <w:t>addr</w:t>
      </w:r>
      <w:proofErr w:type="spellEnd"/>
      <w:r>
        <w:t xml:space="preserve"> add 192.168.13.1/24 dev ens38</w:t>
      </w:r>
    </w:p>
    <w:p w14:paraId="367A0847" w14:textId="4E4FEA9B" w:rsidR="00CF138E" w:rsidRDefault="00402A4A" w:rsidP="00CF138E">
      <w:r w:rsidRPr="00402A4A">
        <w:drawing>
          <wp:inline distT="0" distB="0" distL="0" distR="0" wp14:anchorId="6AE82C66" wp14:editId="67FC4687">
            <wp:extent cx="5477639" cy="1409897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AFD7" w14:textId="77777777" w:rsidR="00402A4A" w:rsidRDefault="00402A4A" w:rsidP="00CF138E"/>
    <w:p w14:paraId="288271B0" w14:textId="239792ED" w:rsidR="00402A4A" w:rsidRDefault="00866A13" w:rsidP="00866A13">
      <w:pPr>
        <w:pStyle w:val="Ttulo4"/>
      </w:pPr>
      <w:r w:rsidRPr="006D3B4F">
        <w:t>Añadir las rutas estáticas:</w:t>
      </w:r>
    </w:p>
    <w:p w14:paraId="2AD02DE3" w14:textId="77777777" w:rsidR="000E1471" w:rsidRDefault="000E1471" w:rsidP="000E1471">
      <w:r>
        <w:t>sudo ip route add 192.168.102.0/24 via 192.168.12.2</w:t>
      </w:r>
    </w:p>
    <w:p w14:paraId="0F7D2FBD" w14:textId="77777777" w:rsidR="000E1471" w:rsidRDefault="000E1471" w:rsidP="000E1471">
      <w:r>
        <w:t>sudo ip route add 192.168.103.0/24 via 192.168.13.3</w:t>
      </w:r>
    </w:p>
    <w:p w14:paraId="509D2A12" w14:textId="77777777" w:rsidR="000E1471" w:rsidRDefault="000E1471" w:rsidP="000E1471">
      <w:r>
        <w:t>sudo ip route add 192.168.23.0/24 via 192.168.12.2</w:t>
      </w:r>
    </w:p>
    <w:p w14:paraId="115952F5" w14:textId="6DA73A37" w:rsidR="000E1471" w:rsidRDefault="0017226D" w:rsidP="000E1471">
      <w:r w:rsidRPr="0017226D">
        <w:drawing>
          <wp:inline distT="0" distB="0" distL="0" distR="0" wp14:anchorId="4371538E" wp14:editId="6D9F46ED">
            <wp:extent cx="5887272" cy="657317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4B17" w14:textId="18B37445" w:rsidR="0017226D" w:rsidRDefault="0017226D">
      <w:r>
        <w:br w:type="page"/>
      </w:r>
    </w:p>
    <w:p w14:paraId="74B1C707" w14:textId="5D690102" w:rsidR="0012189C" w:rsidRDefault="0012189C" w:rsidP="0012189C">
      <w:pPr>
        <w:pStyle w:val="Ttulo3"/>
        <w:numPr>
          <w:ilvl w:val="2"/>
          <w:numId w:val="8"/>
        </w:numPr>
      </w:pPr>
      <w:bookmarkStart w:id="10" w:name="_Toc229052186"/>
      <w:r w:rsidRPr="00FD30B3">
        <w:lastRenderedPageBreak/>
        <w:t>Configurar IP y Rutas en server</w:t>
      </w:r>
      <w:r>
        <w:t>2</w:t>
      </w:r>
      <w:bookmarkEnd w:id="10"/>
    </w:p>
    <w:p w14:paraId="302036C0" w14:textId="77777777" w:rsidR="0012189C" w:rsidRDefault="0012189C" w:rsidP="0012189C"/>
    <w:p w14:paraId="7061B90F" w14:textId="77777777" w:rsidR="00B60BC7" w:rsidRPr="006D3B4F" w:rsidRDefault="00B60BC7" w:rsidP="00B60BC7">
      <w:pPr>
        <w:pStyle w:val="Ttulo4"/>
      </w:pPr>
      <w:r w:rsidRPr="006D3B4F">
        <w:t>Levantar tarjetas y asignar IPs:</w:t>
      </w:r>
    </w:p>
    <w:p w14:paraId="75150C3F" w14:textId="77777777" w:rsidR="00192A5A" w:rsidRPr="00AD7B44" w:rsidRDefault="00192A5A" w:rsidP="00192A5A">
      <w:r w:rsidRPr="00AD7B44">
        <w:t>sudo ip link set ens33 up</w:t>
      </w:r>
    </w:p>
    <w:p w14:paraId="4383C3DF" w14:textId="77777777" w:rsidR="00192A5A" w:rsidRPr="00AD7B44" w:rsidRDefault="00192A5A" w:rsidP="00192A5A">
      <w:r w:rsidRPr="00AD7B44">
        <w:t>sudo ip link set ens37 up</w:t>
      </w:r>
    </w:p>
    <w:p w14:paraId="30FE2CF0" w14:textId="77777777" w:rsidR="00192A5A" w:rsidRPr="00AD7B44" w:rsidRDefault="00192A5A" w:rsidP="00192A5A">
      <w:r w:rsidRPr="00AD7B44">
        <w:t>sudo ip link set ens38 up</w:t>
      </w:r>
    </w:p>
    <w:p w14:paraId="220EAE62" w14:textId="77777777" w:rsidR="00192A5A" w:rsidRPr="00AD7B44" w:rsidRDefault="00192A5A" w:rsidP="00192A5A">
      <w:r w:rsidRPr="00AD7B44">
        <w:t xml:space="preserve">sudo ip </w:t>
      </w:r>
      <w:proofErr w:type="spellStart"/>
      <w:r w:rsidRPr="00AD7B44">
        <w:t>addr</w:t>
      </w:r>
      <w:proofErr w:type="spellEnd"/>
      <w:r w:rsidRPr="00AD7B44">
        <w:t xml:space="preserve"> add 192.168.102.2/24 dev ens33</w:t>
      </w:r>
    </w:p>
    <w:p w14:paraId="2844AC1C" w14:textId="77777777" w:rsidR="00192A5A" w:rsidRPr="00AD7B44" w:rsidRDefault="00192A5A" w:rsidP="00192A5A">
      <w:r w:rsidRPr="00AD7B44">
        <w:t xml:space="preserve">sudo ip </w:t>
      </w:r>
      <w:proofErr w:type="spellStart"/>
      <w:r w:rsidRPr="00AD7B44">
        <w:t>addr</w:t>
      </w:r>
      <w:proofErr w:type="spellEnd"/>
      <w:r w:rsidRPr="00AD7B44">
        <w:t xml:space="preserve"> add 192.168.12.2/24 dev ens37</w:t>
      </w:r>
    </w:p>
    <w:p w14:paraId="5E9A9FF9" w14:textId="77777777" w:rsidR="00192A5A" w:rsidRDefault="00192A5A" w:rsidP="00192A5A">
      <w:r w:rsidRPr="00AD7B44">
        <w:t xml:space="preserve">sudo ip </w:t>
      </w:r>
      <w:proofErr w:type="spellStart"/>
      <w:r w:rsidRPr="00AD7B44">
        <w:t>addr</w:t>
      </w:r>
      <w:proofErr w:type="spellEnd"/>
      <w:r w:rsidRPr="00AD7B44">
        <w:t xml:space="preserve"> add 192.168.23.2/24 dev ens38</w:t>
      </w:r>
    </w:p>
    <w:p w14:paraId="7E8DEBD2" w14:textId="6B9A2599" w:rsidR="00192A5A" w:rsidRDefault="00866E9D" w:rsidP="00192A5A">
      <w:r w:rsidRPr="00866E9D">
        <w:drawing>
          <wp:inline distT="0" distB="0" distL="0" distR="0" wp14:anchorId="13A1417E" wp14:editId="2C5A2942">
            <wp:extent cx="5106113" cy="1371791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11E3" w14:textId="77777777" w:rsidR="00192A5A" w:rsidRDefault="00192A5A" w:rsidP="00192A5A"/>
    <w:p w14:paraId="5FB9D5C9" w14:textId="77777777" w:rsidR="00DE46D2" w:rsidRDefault="003A0AB8" w:rsidP="00DE46D2">
      <w:pPr>
        <w:pStyle w:val="Ttulo4"/>
      </w:pPr>
      <w:r w:rsidRPr="006D3B4F">
        <w:t>Añadir las rutas estáticas:</w:t>
      </w:r>
    </w:p>
    <w:p w14:paraId="64030C50" w14:textId="77777777" w:rsidR="00DE46D2" w:rsidRDefault="00DE46D2" w:rsidP="00DE46D2">
      <w:r w:rsidRPr="00AD7B44">
        <w:t>sudo ip route add 192.168.101.0/24 via 192.168.12.1</w:t>
      </w:r>
    </w:p>
    <w:p w14:paraId="1CA6D22B" w14:textId="18DFFD3F" w:rsidR="00DE46D2" w:rsidRPr="00AD7B44" w:rsidRDefault="00DE46D2" w:rsidP="00DE46D2">
      <w:r w:rsidRPr="00AD7B44">
        <w:t>sudo ip route add 192.168.103.0/24 via 192.168.23.3</w:t>
      </w:r>
    </w:p>
    <w:p w14:paraId="364AA1FE" w14:textId="77777777" w:rsidR="00D43A61" w:rsidRDefault="00DE46D2" w:rsidP="00DE46D2">
      <w:r w:rsidRPr="00AD7B44">
        <w:t>sudo ip route add 192.168.13.0/24 via 192.168.12.1</w:t>
      </w:r>
    </w:p>
    <w:p w14:paraId="1D6EBA23" w14:textId="55748CC9" w:rsidR="0012189C" w:rsidRDefault="00D43A61" w:rsidP="00DE46D2">
      <w:r w:rsidRPr="00D43A61">
        <w:drawing>
          <wp:inline distT="0" distB="0" distL="0" distR="0" wp14:anchorId="7349E078" wp14:editId="7435598C">
            <wp:extent cx="5706271" cy="638264"/>
            <wp:effectExtent l="0" t="0" r="889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89C">
        <w:br w:type="page"/>
      </w:r>
    </w:p>
    <w:p w14:paraId="4CB42E97" w14:textId="292B7976" w:rsidR="0017226D" w:rsidRDefault="0017226D" w:rsidP="0017226D">
      <w:pPr>
        <w:pStyle w:val="Ttulo3"/>
        <w:numPr>
          <w:ilvl w:val="2"/>
          <w:numId w:val="8"/>
        </w:numPr>
      </w:pPr>
      <w:bookmarkStart w:id="11" w:name="_Toc229052187"/>
      <w:r w:rsidRPr="00FD30B3">
        <w:lastRenderedPageBreak/>
        <w:t>Configurar IP y Rutas en server</w:t>
      </w:r>
      <w:r w:rsidR="0012189C">
        <w:t>3</w:t>
      </w:r>
      <w:bookmarkEnd w:id="11"/>
    </w:p>
    <w:p w14:paraId="37803669" w14:textId="77777777" w:rsidR="0017226D" w:rsidRDefault="0017226D" w:rsidP="000E1471"/>
    <w:p w14:paraId="4AF6ED95" w14:textId="77777777" w:rsidR="00991B97" w:rsidRPr="006D3B4F" w:rsidRDefault="00991B97" w:rsidP="00991B97">
      <w:pPr>
        <w:pStyle w:val="Ttulo4"/>
      </w:pPr>
      <w:r w:rsidRPr="006D3B4F">
        <w:t>Levantar tarjetas y asignar IPs:</w:t>
      </w:r>
    </w:p>
    <w:p w14:paraId="1A5F095D" w14:textId="77777777" w:rsidR="00991B97" w:rsidRDefault="00991B97" w:rsidP="000E1471"/>
    <w:p w14:paraId="71007293" w14:textId="77777777" w:rsidR="00326746" w:rsidRPr="00AD7B44" w:rsidRDefault="00326746" w:rsidP="00326746">
      <w:r w:rsidRPr="00AD7B44">
        <w:t>sudo ip link set ens33 up</w:t>
      </w:r>
    </w:p>
    <w:p w14:paraId="39386DA2" w14:textId="77777777" w:rsidR="00326746" w:rsidRPr="00AD7B44" w:rsidRDefault="00326746" w:rsidP="00326746">
      <w:r w:rsidRPr="00AD7B44">
        <w:t>sudo ip link set ens37 up</w:t>
      </w:r>
    </w:p>
    <w:p w14:paraId="44D2BFFC" w14:textId="77777777" w:rsidR="00326746" w:rsidRPr="00AD7B44" w:rsidRDefault="00326746" w:rsidP="00326746">
      <w:r w:rsidRPr="00AD7B44">
        <w:t>sudo ip link set ens38 up</w:t>
      </w:r>
    </w:p>
    <w:p w14:paraId="641C021B" w14:textId="41FCBB3C" w:rsidR="00326746" w:rsidRPr="00AD7B44" w:rsidRDefault="00326746" w:rsidP="00326746">
      <w:r w:rsidRPr="00AD7B44">
        <w:t xml:space="preserve">sudo ip </w:t>
      </w:r>
      <w:proofErr w:type="spellStart"/>
      <w:r w:rsidRPr="00AD7B44">
        <w:t>addr</w:t>
      </w:r>
      <w:proofErr w:type="spellEnd"/>
      <w:r w:rsidRPr="00AD7B44">
        <w:t xml:space="preserve"> add 192.168.10</w:t>
      </w:r>
      <w:r w:rsidR="0004424D">
        <w:t>3</w:t>
      </w:r>
      <w:r w:rsidRPr="00AD7B44">
        <w:t>.</w:t>
      </w:r>
      <w:r w:rsidR="0004424D">
        <w:t>3</w:t>
      </w:r>
      <w:r w:rsidRPr="00AD7B44">
        <w:t>/24 dev ens33</w:t>
      </w:r>
    </w:p>
    <w:p w14:paraId="2189C4AA" w14:textId="2199F32A" w:rsidR="00326746" w:rsidRPr="00AD7B44" w:rsidRDefault="00326746" w:rsidP="00326746">
      <w:r w:rsidRPr="00AD7B44">
        <w:t xml:space="preserve">sudo ip </w:t>
      </w:r>
      <w:proofErr w:type="spellStart"/>
      <w:r w:rsidRPr="00AD7B44">
        <w:t>addr</w:t>
      </w:r>
      <w:proofErr w:type="spellEnd"/>
      <w:r w:rsidRPr="00AD7B44">
        <w:t xml:space="preserve"> add 192.168.1</w:t>
      </w:r>
      <w:r w:rsidR="0004424D">
        <w:t>3</w:t>
      </w:r>
      <w:r w:rsidRPr="00AD7B44">
        <w:t>.</w:t>
      </w:r>
      <w:r w:rsidR="0004424D">
        <w:t>3</w:t>
      </w:r>
      <w:r w:rsidRPr="00AD7B44">
        <w:t>/24 dev ens37</w:t>
      </w:r>
    </w:p>
    <w:p w14:paraId="43460A28" w14:textId="0AA2DCEE" w:rsidR="00326746" w:rsidRDefault="00326746" w:rsidP="00326746">
      <w:r w:rsidRPr="00AD7B44">
        <w:t xml:space="preserve">sudo ip </w:t>
      </w:r>
      <w:proofErr w:type="spellStart"/>
      <w:r w:rsidRPr="00AD7B44">
        <w:t>addr</w:t>
      </w:r>
      <w:proofErr w:type="spellEnd"/>
      <w:r w:rsidRPr="00AD7B44">
        <w:t xml:space="preserve"> add 192.168.23</w:t>
      </w:r>
      <w:r w:rsidR="0004424D">
        <w:t>.</w:t>
      </w:r>
      <w:r w:rsidRPr="00AD7B44">
        <w:t>2</w:t>
      </w:r>
      <w:r w:rsidR="0004424D">
        <w:t>3</w:t>
      </w:r>
      <w:r w:rsidRPr="00AD7B44">
        <w:t>/24 dev ens38</w:t>
      </w:r>
    </w:p>
    <w:p w14:paraId="1D9EF7EE" w14:textId="77777777" w:rsidR="0004424D" w:rsidRDefault="0004424D" w:rsidP="00326746"/>
    <w:p w14:paraId="3490B726" w14:textId="55D00660" w:rsidR="00157BA9" w:rsidRDefault="00071409" w:rsidP="00A44FC8">
      <w:pPr>
        <w:jc w:val="center"/>
      </w:pPr>
      <w:r w:rsidRPr="00071409">
        <w:drawing>
          <wp:inline distT="0" distB="0" distL="0" distR="0" wp14:anchorId="28916E2A" wp14:editId="6E3BFA33">
            <wp:extent cx="5268060" cy="146705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6EE0" w14:textId="77777777" w:rsidR="00A44FC8" w:rsidRDefault="00A44FC8" w:rsidP="00326746"/>
    <w:p w14:paraId="5ED63AFB" w14:textId="77777777" w:rsidR="00A44FC8" w:rsidRDefault="00A44FC8" w:rsidP="00A44FC8">
      <w:pPr>
        <w:pStyle w:val="Ttulo4"/>
      </w:pPr>
      <w:r w:rsidRPr="006D3B4F">
        <w:t>Añadir las rutas estáticas:</w:t>
      </w:r>
    </w:p>
    <w:p w14:paraId="5D28C367" w14:textId="77777777" w:rsidR="00A81DF2" w:rsidRDefault="00A81DF2" w:rsidP="00A81DF2">
      <w:r>
        <w:t>sudo ip route add 192.168.101.0/24 via 192.168.13.1</w:t>
      </w:r>
    </w:p>
    <w:p w14:paraId="7FDD25F3" w14:textId="77777777" w:rsidR="00A81DF2" w:rsidRDefault="00A81DF2" w:rsidP="00A81DF2">
      <w:r>
        <w:t>sudo ip route add 192.168.102.0/24 via 192.168.23.2</w:t>
      </w:r>
    </w:p>
    <w:p w14:paraId="6205CBD1" w14:textId="77777777" w:rsidR="00A81DF2" w:rsidRDefault="00A81DF2" w:rsidP="00A81DF2">
      <w:r>
        <w:t>sudo ip route add 192.168.12.0/24 via 192.168.13.1</w:t>
      </w:r>
    </w:p>
    <w:p w14:paraId="4398FAB1" w14:textId="0C90BD31" w:rsidR="00A44FC8" w:rsidRDefault="00AA224D" w:rsidP="00326746">
      <w:r w:rsidRPr="00AA224D">
        <w:drawing>
          <wp:inline distT="0" distB="0" distL="0" distR="0" wp14:anchorId="27B6A9A3" wp14:editId="2596ABD5">
            <wp:extent cx="5715798" cy="704948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BE7D" w14:textId="711D97CD" w:rsidR="0027567D" w:rsidRDefault="0027567D">
      <w:r>
        <w:br w:type="page"/>
      </w:r>
    </w:p>
    <w:p w14:paraId="17557DE0" w14:textId="0781E432" w:rsidR="0027567D" w:rsidRDefault="0027567D" w:rsidP="0027567D">
      <w:pPr>
        <w:pStyle w:val="Ttulo2"/>
      </w:pPr>
      <w:bookmarkStart w:id="12" w:name="_Toc229052188"/>
      <w:r w:rsidRPr="0027567D">
        <w:lastRenderedPageBreak/>
        <w:t>Configurar los Clientes Desktop (cliente1, cliente2, cliente3)</w:t>
      </w:r>
      <w:bookmarkEnd w:id="12"/>
    </w:p>
    <w:p w14:paraId="5502F9DF" w14:textId="77777777" w:rsidR="003942C3" w:rsidRDefault="003942C3" w:rsidP="003942C3"/>
    <w:p w14:paraId="12B18130" w14:textId="74DA3A5F" w:rsidR="003942C3" w:rsidRDefault="003942C3" w:rsidP="003942C3">
      <w:pPr>
        <w:pStyle w:val="Ttulo4"/>
      </w:pPr>
      <w:r>
        <w:t>Cliente1</w:t>
      </w:r>
    </w:p>
    <w:p w14:paraId="64671D39" w14:textId="1CB9995F" w:rsidR="003942C3" w:rsidRPr="003942C3" w:rsidRDefault="004221F3" w:rsidP="004221F3">
      <w:pPr>
        <w:jc w:val="center"/>
      </w:pPr>
      <w:r w:rsidRPr="004221F3">
        <w:drawing>
          <wp:inline distT="0" distB="0" distL="0" distR="0" wp14:anchorId="173D8EF5" wp14:editId="4964356F">
            <wp:extent cx="4904708" cy="2337683"/>
            <wp:effectExtent l="0" t="0" r="0" b="571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13549" cy="234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AC54" w14:textId="3F61E4CF" w:rsidR="003942C3" w:rsidRDefault="003942C3" w:rsidP="003942C3">
      <w:pPr>
        <w:pStyle w:val="Ttulo4"/>
      </w:pPr>
      <w:r>
        <w:t>Cliente2</w:t>
      </w:r>
    </w:p>
    <w:p w14:paraId="39348D7A" w14:textId="2D5AC5E3" w:rsidR="003942C3" w:rsidRPr="003942C3" w:rsidRDefault="00A3080E" w:rsidP="005A76D6">
      <w:pPr>
        <w:jc w:val="center"/>
      </w:pPr>
      <w:r w:rsidRPr="00A3080E">
        <w:drawing>
          <wp:inline distT="0" distB="0" distL="0" distR="0" wp14:anchorId="0E665143" wp14:editId="16BC1D39">
            <wp:extent cx="4898004" cy="2305357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10949" cy="23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055E" w14:textId="3AC1048B" w:rsidR="003942C3" w:rsidRDefault="003942C3" w:rsidP="003942C3">
      <w:pPr>
        <w:pStyle w:val="Ttulo4"/>
      </w:pPr>
      <w:r>
        <w:t>Cliente3</w:t>
      </w:r>
    </w:p>
    <w:p w14:paraId="7005CD58" w14:textId="51913444" w:rsidR="005A76D6" w:rsidRDefault="005A76D6" w:rsidP="005A76D6">
      <w:pPr>
        <w:jc w:val="center"/>
      </w:pPr>
      <w:r w:rsidRPr="005A76D6">
        <w:drawing>
          <wp:inline distT="0" distB="0" distL="0" distR="0" wp14:anchorId="4A8EFE20" wp14:editId="3340C067">
            <wp:extent cx="4921858" cy="2375634"/>
            <wp:effectExtent l="0" t="0" r="0" b="571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30107" cy="237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9B3C" w14:textId="3C514F3F" w:rsidR="005A76D6" w:rsidRDefault="005A76D6">
      <w:r>
        <w:br w:type="page"/>
      </w:r>
    </w:p>
    <w:p w14:paraId="165A06DF" w14:textId="3310C231" w:rsidR="005A76D6" w:rsidRDefault="00E55019" w:rsidP="00E55019">
      <w:pPr>
        <w:pStyle w:val="Ttulo3"/>
      </w:pPr>
      <w:bookmarkStart w:id="13" w:name="_Toc229052189"/>
      <w:r>
        <w:lastRenderedPageBreak/>
        <w:t>Comandos para el terminal de los clientes</w:t>
      </w:r>
      <w:bookmarkEnd w:id="13"/>
    </w:p>
    <w:p w14:paraId="18DFF6E0" w14:textId="77777777" w:rsidR="00E84855" w:rsidRDefault="00E84855" w:rsidP="00E84855"/>
    <w:p w14:paraId="461C9940" w14:textId="1490E6BF" w:rsidR="00E84855" w:rsidRDefault="00E84855" w:rsidP="00E84855">
      <w:pPr>
        <w:pStyle w:val="Ttulo5"/>
      </w:pPr>
      <w:r>
        <w:t>Cliente1</w:t>
      </w:r>
    </w:p>
    <w:p w14:paraId="570BB7A5" w14:textId="77777777" w:rsidR="00E84855" w:rsidRDefault="00E84855" w:rsidP="00E84855"/>
    <w:p w14:paraId="2C14989E" w14:textId="77777777" w:rsidR="006406C7" w:rsidRDefault="006406C7" w:rsidP="006406C7">
      <w:pPr>
        <w:tabs>
          <w:tab w:val="left" w:pos="3433"/>
        </w:tabs>
      </w:pPr>
      <w:r>
        <w:t>sudo ip link set ens33 up</w:t>
      </w:r>
    </w:p>
    <w:p w14:paraId="2D2FAB88" w14:textId="77777777" w:rsidR="006406C7" w:rsidRDefault="006406C7" w:rsidP="006406C7">
      <w:pPr>
        <w:tabs>
          <w:tab w:val="left" w:pos="3433"/>
        </w:tabs>
      </w:pPr>
      <w:r>
        <w:t xml:space="preserve">sudo ip </w:t>
      </w:r>
      <w:proofErr w:type="spellStart"/>
      <w:r>
        <w:t>addr</w:t>
      </w:r>
      <w:proofErr w:type="spellEnd"/>
      <w:r>
        <w:t xml:space="preserve"> add 192.168.101.100/24 dev ens33</w:t>
      </w:r>
    </w:p>
    <w:p w14:paraId="18D45AD9" w14:textId="77777777" w:rsidR="006406C7" w:rsidRPr="009C2929" w:rsidRDefault="006406C7" w:rsidP="006406C7">
      <w:pPr>
        <w:tabs>
          <w:tab w:val="left" w:pos="3433"/>
        </w:tabs>
      </w:pPr>
      <w:r>
        <w:t>sudo ip route add default via 192.168.101.1</w:t>
      </w:r>
    </w:p>
    <w:p w14:paraId="11C02E0A" w14:textId="3F8ABE86" w:rsidR="00E84855" w:rsidRDefault="009C2150" w:rsidP="00E84855">
      <w:r w:rsidRPr="009C2150">
        <w:drawing>
          <wp:inline distT="0" distB="0" distL="0" distR="0" wp14:anchorId="48BBF724" wp14:editId="5445E432">
            <wp:extent cx="6192520" cy="76644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0D48" w14:textId="77777777" w:rsidR="00D12E53" w:rsidRDefault="00D12E53" w:rsidP="00E84855"/>
    <w:p w14:paraId="544803D2" w14:textId="1F3D5A24" w:rsidR="00D12E53" w:rsidRDefault="00D12E53" w:rsidP="00D12E53">
      <w:pPr>
        <w:pStyle w:val="Ttulo4"/>
      </w:pPr>
      <w:r>
        <w:t>Cliente2</w:t>
      </w:r>
    </w:p>
    <w:p w14:paraId="69C76289" w14:textId="77777777" w:rsidR="00D12E53" w:rsidRDefault="00D12E53" w:rsidP="00D12E53">
      <w:r>
        <w:t>sudo ip link set ens33 up</w:t>
      </w:r>
    </w:p>
    <w:p w14:paraId="211C0B0C" w14:textId="77777777" w:rsidR="00D12E53" w:rsidRDefault="00D12E53" w:rsidP="00D12E53">
      <w:r>
        <w:t xml:space="preserve">sudo ip </w:t>
      </w:r>
      <w:proofErr w:type="spellStart"/>
      <w:r>
        <w:t>addr</w:t>
      </w:r>
      <w:proofErr w:type="spellEnd"/>
      <w:r>
        <w:t xml:space="preserve"> add 192.168.102.100/24 dev ens33</w:t>
      </w:r>
    </w:p>
    <w:p w14:paraId="4BE086B4" w14:textId="77777777" w:rsidR="00D12E53" w:rsidRDefault="00D12E53" w:rsidP="00D12E53">
      <w:r>
        <w:t>sudo ip route add default via 192.168.102.2</w:t>
      </w:r>
    </w:p>
    <w:p w14:paraId="01E89FD3" w14:textId="36AAAFF9" w:rsidR="00D12E53" w:rsidRDefault="00E56350" w:rsidP="00E84855">
      <w:r w:rsidRPr="00E56350">
        <w:drawing>
          <wp:inline distT="0" distB="0" distL="0" distR="0" wp14:anchorId="4D2DA446" wp14:editId="48065E7E">
            <wp:extent cx="6192520" cy="752475"/>
            <wp:effectExtent l="0" t="0" r="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6DC4" w14:textId="77777777" w:rsidR="00E56350" w:rsidRDefault="00E56350" w:rsidP="00E84855"/>
    <w:p w14:paraId="18F3963C" w14:textId="269D25DD" w:rsidR="005D56D6" w:rsidRDefault="005D56D6" w:rsidP="005D56D6">
      <w:pPr>
        <w:pStyle w:val="Ttulo4"/>
      </w:pPr>
      <w:r>
        <w:t>C</w:t>
      </w:r>
      <w:r w:rsidRPr="00502FBE">
        <w:t>liente3</w:t>
      </w:r>
    </w:p>
    <w:p w14:paraId="53D73D49" w14:textId="77777777" w:rsidR="005D56D6" w:rsidRPr="00502FBE" w:rsidRDefault="005D56D6" w:rsidP="005D56D6">
      <w:r w:rsidRPr="00502FBE">
        <w:t>sudo ip link set ens33 up</w:t>
      </w:r>
    </w:p>
    <w:p w14:paraId="0356E9EC" w14:textId="77777777" w:rsidR="005D56D6" w:rsidRPr="00502FBE" w:rsidRDefault="005D56D6" w:rsidP="005D56D6">
      <w:r w:rsidRPr="00502FBE">
        <w:t xml:space="preserve">sudo ip </w:t>
      </w:r>
      <w:proofErr w:type="spellStart"/>
      <w:r w:rsidRPr="00502FBE">
        <w:t>addr</w:t>
      </w:r>
      <w:proofErr w:type="spellEnd"/>
      <w:r w:rsidRPr="00502FBE">
        <w:t xml:space="preserve"> add 192.168.103.100/24 dev ens33</w:t>
      </w:r>
    </w:p>
    <w:p w14:paraId="3858B264" w14:textId="77777777" w:rsidR="005D56D6" w:rsidRDefault="005D56D6" w:rsidP="005D56D6">
      <w:r w:rsidRPr="00502FBE">
        <w:t>sudo ip route add default via 192.168.103.3</w:t>
      </w:r>
    </w:p>
    <w:p w14:paraId="5E5805F3" w14:textId="3C1DE57D" w:rsidR="00E56350" w:rsidRDefault="0039677B" w:rsidP="00E84855">
      <w:r w:rsidRPr="0039677B">
        <w:drawing>
          <wp:inline distT="0" distB="0" distL="0" distR="0" wp14:anchorId="61F9CF17" wp14:editId="12262E7E">
            <wp:extent cx="6192520" cy="74485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F6B8" w14:textId="70D4E594" w:rsidR="0039677B" w:rsidRDefault="0039677B">
      <w:r>
        <w:br w:type="page"/>
      </w:r>
    </w:p>
    <w:p w14:paraId="32785ED2" w14:textId="21FDAFA0" w:rsidR="0039677B" w:rsidRDefault="0039677B" w:rsidP="0039677B">
      <w:pPr>
        <w:pStyle w:val="Ttulo1"/>
      </w:pPr>
      <w:bookmarkStart w:id="14" w:name="_Toc229052190"/>
      <w:r>
        <w:lastRenderedPageBreak/>
        <w:t>Comprobación del funcionamiento del escenario</w:t>
      </w:r>
      <w:bookmarkEnd w:id="14"/>
    </w:p>
    <w:p w14:paraId="7489057C" w14:textId="77777777" w:rsidR="0039677B" w:rsidRDefault="0039677B" w:rsidP="0039677B"/>
    <w:p w14:paraId="695F5627" w14:textId="5998B417" w:rsidR="004D6F0F" w:rsidRPr="003E2830" w:rsidRDefault="004D6F0F" w:rsidP="004D6F0F">
      <w:pPr>
        <w:pStyle w:val="Ttulo2"/>
      </w:pPr>
      <w:bookmarkStart w:id="15" w:name="_Toc229052191"/>
      <w:r w:rsidRPr="003E2830">
        <w:t>Desde cliente1</w:t>
      </w:r>
      <w:bookmarkEnd w:id="15"/>
    </w:p>
    <w:p w14:paraId="09790BE2" w14:textId="77777777" w:rsidR="004D6F0F" w:rsidRDefault="004D6F0F" w:rsidP="004D6F0F">
      <w:pPr>
        <w:tabs>
          <w:tab w:val="left" w:pos="7649"/>
        </w:tabs>
      </w:pPr>
      <w:r>
        <w:t>ping -c 4 192.168.102.100   Prueba hacia cliente2</w:t>
      </w:r>
    </w:p>
    <w:p w14:paraId="03C99E4B" w14:textId="77777777" w:rsidR="004D6F0F" w:rsidRDefault="004D6F0F" w:rsidP="004D6F0F">
      <w:pPr>
        <w:tabs>
          <w:tab w:val="left" w:pos="7649"/>
        </w:tabs>
      </w:pPr>
      <w:r>
        <w:t>ping -c 4 192.168.103.100   Prueba hacia cliente3</w:t>
      </w:r>
    </w:p>
    <w:p w14:paraId="3F8F6320" w14:textId="77777777" w:rsidR="004D6F0F" w:rsidRDefault="004D6F0F" w:rsidP="004D6F0F">
      <w:pPr>
        <w:tabs>
          <w:tab w:val="left" w:pos="7649"/>
        </w:tabs>
      </w:pPr>
    </w:p>
    <w:p w14:paraId="30804998" w14:textId="76AAAB5A" w:rsidR="004D6F0F" w:rsidRDefault="000F3416" w:rsidP="000F3416">
      <w:pPr>
        <w:tabs>
          <w:tab w:val="left" w:pos="7649"/>
        </w:tabs>
        <w:jc w:val="center"/>
      </w:pPr>
      <w:r w:rsidRPr="000F3416">
        <w:drawing>
          <wp:inline distT="0" distB="0" distL="0" distR="0" wp14:anchorId="0C7C8CD7" wp14:editId="2FFA9E16">
            <wp:extent cx="4543375" cy="2854518"/>
            <wp:effectExtent l="0" t="0" r="0" b="317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54443" cy="286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8890" w14:textId="2A377A40" w:rsidR="00142A91" w:rsidRPr="00515434" w:rsidRDefault="00142A91" w:rsidP="00142A91">
      <w:pPr>
        <w:pStyle w:val="Ttulo2"/>
      </w:pPr>
      <w:bookmarkStart w:id="16" w:name="_Toc229052192"/>
      <w:r w:rsidRPr="00515434">
        <w:t>Desde cliente2</w:t>
      </w:r>
      <w:bookmarkEnd w:id="16"/>
    </w:p>
    <w:p w14:paraId="5C20C3CB" w14:textId="77777777" w:rsidR="00142A91" w:rsidRPr="00515434" w:rsidRDefault="00142A91" w:rsidP="00142A91">
      <w:r w:rsidRPr="00515434">
        <w:t>ping -c 4 192.168.101.100   Prueba hacia cliente1</w:t>
      </w:r>
    </w:p>
    <w:p w14:paraId="70042786" w14:textId="77777777" w:rsidR="00142A91" w:rsidRDefault="00142A91" w:rsidP="00142A91">
      <w:r w:rsidRPr="00515434">
        <w:t>ping -c 4 192.168.103.100   Prueba hacia cliente3</w:t>
      </w:r>
    </w:p>
    <w:p w14:paraId="7E409043" w14:textId="17AFDA38" w:rsidR="004D6F0F" w:rsidRDefault="00142A91" w:rsidP="00142A91">
      <w:pPr>
        <w:tabs>
          <w:tab w:val="left" w:pos="7649"/>
        </w:tabs>
        <w:jc w:val="center"/>
      </w:pPr>
      <w:r w:rsidRPr="00142A91">
        <w:drawing>
          <wp:inline distT="0" distB="0" distL="0" distR="0" wp14:anchorId="5053592E" wp14:editId="5673FFCC">
            <wp:extent cx="4511762" cy="2814762"/>
            <wp:effectExtent l="0" t="0" r="3175" b="508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16443" cy="281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A6BA" w14:textId="24928AD3" w:rsidR="0039677B" w:rsidRDefault="000F3416" w:rsidP="0039677B">
      <w:r>
        <w:br w:type="page"/>
      </w:r>
    </w:p>
    <w:p w14:paraId="59931397" w14:textId="55181DF0" w:rsidR="00CB5072" w:rsidRPr="00515434" w:rsidRDefault="00CB5072" w:rsidP="004871D0">
      <w:pPr>
        <w:pStyle w:val="Ttulo2"/>
      </w:pPr>
      <w:bookmarkStart w:id="17" w:name="_Toc229052193"/>
      <w:r w:rsidRPr="00515434">
        <w:lastRenderedPageBreak/>
        <w:t>Desde cliente3</w:t>
      </w:r>
      <w:bookmarkEnd w:id="17"/>
    </w:p>
    <w:p w14:paraId="7A636FDA" w14:textId="77777777" w:rsidR="00CB5072" w:rsidRPr="00515434" w:rsidRDefault="00CB5072" w:rsidP="00CB5072">
      <w:pPr>
        <w:tabs>
          <w:tab w:val="left" w:pos="5409"/>
        </w:tabs>
      </w:pPr>
      <w:r w:rsidRPr="00515434">
        <w:t>ping -c 4 192.168.101.100   Prueba hacia cliente1</w:t>
      </w:r>
    </w:p>
    <w:p w14:paraId="53C702E4" w14:textId="77777777" w:rsidR="00CB5072" w:rsidRDefault="00CB5072" w:rsidP="00CB5072">
      <w:pPr>
        <w:tabs>
          <w:tab w:val="left" w:pos="5409"/>
        </w:tabs>
      </w:pPr>
      <w:r w:rsidRPr="00515434">
        <w:t>ping -c 4 192.168.102.100   Prueba hacia cliente2</w:t>
      </w:r>
    </w:p>
    <w:p w14:paraId="50459323" w14:textId="6DEDC86D" w:rsidR="004871D0" w:rsidRDefault="00883BB2" w:rsidP="001613CA">
      <w:pPr>
        <w:jc w:val="center"/>
      </w:pPr>
      <w:r w:rsidRPr="00883BB2">
        <w:drawing>
          <wp:inline distT="0" distB="0" distL="0" distR="0" wp14:anchorId="562EFC27" wp14:editId="0BE61E6B">
            <wp:extent cx="4848446" cy="3269420"/>
            <wp:effectExtent l="0" t="0" r="0" b="762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53263" cy="327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1D0">
        <w:br w:type="page"/>
      </w:r>
    </w:p>
    <w:p w14:paraId="26E27AF0" w14:textId="32CBD20A" w:rsidR="004871D0" w:rsidRDefault="004871D0" w:rsidP="004871D0">
      <w:pPr>
        <w:pStyle w:val="Ttulo2"/>
      </w:pPr>
      <w:r>
        <w:lastRenderedPageBreak/>
        <w:br w:type="page"/>
      </w:r>
    </w:p>
    <w:p w14:paraId="62AE55A2" w14:textId="77777777" w:rsidR="00CB5072" w:rsidRPr="0039677B" w:rsidRDefault="00CB5072" w:rsidP="0039677B"/>
    <w:sectPr w:rsidR="00CB5072" w:rsidRPr="0039677B" w:rsidSect="00C97F40">
      <w:footerReference w:type="default" r:id="rId42"/>
      <w:pgSz w:w="11906" w:h="16838"/>
      <w:pgMar w:top="1134" w:right="1077" w:bottom="1134" w:left="1077" w:header="709" w:footer="680" w:gutter="0"/>
      <w:pgBorders w:display="notFirstPage"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0DE3B" w14:textId="77777777" w:rsidR="00816690" w:rsidRDefault="00816690" w:rsidP="00111C89">
      <w:pPr>
        <w:spacing w:after="0"/>
      </w:pPr>
      <w:r>
        <w:separator/>
      </w:r>
    </w:p>
  </w:endnote>
  <w:endnote w:type="continuationSeparator" w:id="0">
    <w:p w14:paraId="3766E3D7" w14:textId="77777777" w:rsidR="00816690" w:rsidRDefault="00816690" w:rsidP="00111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82"/>
      <w:gridCol w:w="4870"/>
    </w:tblGrid>
    <w:tr w:rsidR="00111C89" w14:paraId="0A48823F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79D2277C" w14:textId="77777777" w:rsidR="00111C89" w:rsidRDefault="00111C8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0E41B850" w14:textId="77777777" w:rsidR="00111C89" w:rsidRDefault="00111C89">
          <w:pPr>
            <w:pStyle w:val="Encabezado"/>
            <w:jc w:val="right"/>
            <w:rPr>
              <w:caps/>
              <w:sz w:val="18"/>
            </w:rPr>
          </w:pPr>
        </w:p>
      </w:tc>
    </w:tr>
    <w:tr w:rsidR="00111C89" w:rsidRPr="00111C89" w14:paraId="20F76544" w14:textId="77777777">
      <w:trPr>
        <w:jc w:val="center"/>
      </w:trPr>
      <w:sdt>
        <w:sdtPr>
          <w:rPr>
            <w:b/>
            <w:bCs/>
            <w:caps/>
            <w:sz w:val="18"/>
            <w:szCs w:val="18"/>
          </w:rPr>
          <w:alias w:val="Aut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1AB972AC" w14:textId="168A8087" w:rsidR="00111C89" w:rsidRDefault="004E5DB9">
              <w:pPr>
                <w:pStyle w:val="Piedepgina"/>
                <w:rPr>
                  <w:caps/>
                  <w:color w:val="6F6C69" w:themeColor="background1" w:themeShade="80"/>
                  <w:sz w:val="18"/>
                  <w:szCs w:val="18"/>
                </w:rPr>
              </w:pPr>
              <w:r w:rsidRPr="004E5DB9">
                <w:rPr>
                  <w:b/>
                  <w:bCs/>
                  <w:caps/>
                  <w:sz w:val="18"/>
                  <w:szCs w:val="18"/>
                </w:rPr>
                <w:t>506-ASIR1-06-PARP604-RoutersLinux</w:t>
              </w:r>
              <w:r>
                <w:rPr>
                  <w:b/>
                  <w:bCs/>
                  <w:caps/>
                  <w:sz w:val="18"/>
                  <w:szCs w:val="18"/>
                </w:rPr>
                <w:t>.docx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5770E469" w14:textId="6AD9555C" w:rsidR="00111C89" w:rsidRPr="00111C89" w:rsidRDefault="00EC65D8">
          <w:pPr>
            <w:pStyle w:val="Piedepgina"/>
            <w:jc w:val="right"/>
            <w:rPr>
              <w:b/>
              <w:bCs/>
              <w:caps/>
              <w:sz w:val="18"/>
              <w:szCs w:val="18"/>
            </w:rPr>
          </w:pPr>
          <w:r w:rsidRPr="00EC65D8">
            <w:rPr>
              <w:rFonts w:eastAsiaTheme="majorEastAsia" w:cstheme="minorHAnsi"/>
              <w:b/>
              <w:bCs/>
              <w:sz w:val="18"/>
              <w:szCs w:val="18"/>
            </w:rPr>
            <w:fldChar w:fldCharType="begin"/>
          </w:r>
          <w:r w:rsidRPr="00EC65D8">
            <w:rPr>
              <w:rFonts w:eastAsiaTheme="majorEastAsia" w:cstheme="minorHAnsi"/>
              <w:b/>
              <w:bCs/>
              <w:sz w:val="18"/>
              <w:szCs w:val="18"/>
            </w:rPr>
            <w:instrText xml:space="preserve"> DATE   \* MERGEFORMAT </w:instrText>
          </w:r>
          <w:r w:rsidRPr="00EC65D8">
            <w:rPr>
              <w:rFonts w:eastAsiaTheme="majorEastAsia" w:cstheme="minorHAnsi"/>
              <w:b/>
              <w:bCs/>
              <w:sz w:val="18"/>
              <w:szCs w:val="18"/>
            </w:rPr>
            <w:fldChar w:fldCharType="separate"/>
          </w:r>
          <w:r w:rsidR="00656FC6">
            <w:rPr>
              <w:rFonts w:eastAsiaTheme="majorEastAsia" w:cstheme="minorHAnsi"/>
              <w:b/>
              <w:bCs/>
              <w:noProof/>
              <w:sz w:val="18"/>
              <w:szCs w:val="18"/>
            </w:rPr>
            <w:t>07/05/2026</w:t>
          </w:r>
          <w:r w:rsidRPr="00EC65D8">
            <w:rPr>
              <w:rFonts w:eastAsiaTheme="majorEastAsia" w:cstheme="minorHAnsi"/>
              <w:b/>
              <w:bCs/>
              <w:sz w:val="18"/>
              <w:szCs w:val="18"/>
            </w:rPr>
            <w:fldChar w:fldCharType="end"/>
          </w:r>
          <w:r>
            <w:rPr>
              <w:rFonts w:eastAsiaTheme="majorEastAsia" w:cstheme="minorHAnsi"/>
              <w:sz w:val="18"/>
              <w:szCs w:val="18"/>
            </w:rPr>
            <w:t xml:space="preserve">     </w:t>
          </w:r>
          <w:r w:rsidR="00111C89" w:rsidRPr="00111C89">
            <w:rPr>
              <w:b/>
              <w:bCs/>
              <w:caps/>
              <w:sz w:val="18"/>
              <w:szCs w:val="18"/>
            </w:rPr>
            <w:t>P</w:t>
          </w:r>
          <w:r w:rsidR="00111C89" w:rsidRPr="00111C89">
            <w:rPr>
              <w:b/>
              <w:bCs/>
              <w:sz w:val="18"/>
              <w:szCs w:val="18"/>
            </w:rPr>
            <w:t>ágina</w:t>
          </w:r>
          <w:r w:rsidR="00111C89" w:rsidRPr="00111C89">
            <w:rPr>
              <w:b/>
              <w:bCs/>
              <w:caps/>
              <w:sz w:val="18"/>
              <w:szCs w:val="18"/>
            </w:rPr>
            <w:t xml:space="preserve"> </w:t>
          </w:r>
          <w:r w:rsidR="00111C89" w:rsidRPr="00111C89">
            <w:rPr>
              <w:b/>
              <w:bCs/>
              <w:caps/>
              <w:sz w:val="18"/>
              <w:szCs w:val="18"/>
            </w:rPr>
            <w:fldChar w:fldCharType="begin"/>
          </w:r>
          <w:r w:rsidR="00111C89" w:rsidRPr="00111C89">
            <w:rPr>
              <w:b/>
              <w:bCs/>
              <w:caps/>
              <w:sz w:val="18"/>
              <w:szCs w:val="18"/>
            </w:rPr>
            <w:instrText>PAGE   \* MERGEFORMAT</w:instrText>
          </w:r>
          <w:r w:rsidR="00111C89" w:rsidRPr="00111C89">
            <w:rPr>
              <w:b/>
              <w:bCs/>
              <w:caps/>
              <w:sz w:val="18"/>
              <w:szCs w:val="18"/>
            </w:rPr>
            <w:fldChar w:fldCharType="separate"/>
          </w:r>
          <w:r w:rsidR="00111C89" w:rsidRPr="00111C89">
            <w:rPr>
              <w:b/>
              <w:bCs/>
              <w:caps/>
              <w:sz w:val="18"/>
              <w:szCs w:val="18"/>
            </w:rPr>
            <w:t>2</w:t>
          </w:r>
          <w:r w:rsidR="00111C89" w:rsidRPr="00111C89">
            <w:rPr>
              <w:b/>
              <w:bCs/>
              <w:caps/>
              <w:sz w:val="18"/>
              <w:szCs w:val="18"/>
            </w:rPr>
            <w:fldChar w:fldCharType="end"/>
          </w:r>
        </w:p>
      </w:tc>
    </w:tr>
  </w:tbl>
  <w:p w14:paraId="4DF4A25E" w14:textId="77777777" w:rsidR="006D597A" w:rsidRDefault="006D59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878E0" w14:textId="77777777" w:rsidR="00816690" w:rsidRDefault="00816690" w:rsidP="00111C89">
      <w:pPr>
        <w:spacing w:after="0"/>
      </w:pPr>
      <w:r>
        <w:separator/>
      </w:r>
    </w:p>
  </w:footnote>
  <w:footnote w:type="continuationSeparator" w:id="0">
    <w:p w14:paraId="58E407B0" w14:textId="77777777" w:rsidR="00816690" w:rsidRDefault="00816690" w:rsidP="00111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5055F"/>
    <w:multiLevelType w:val="multilevel"/>
    <w:tmpl w:val="87E0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C36AF"/>
    <w:multiLevelType w:val="hybridMultilevel"/>
    <w:tmpl w:val="1AC0C1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81C94"/>
    <w:multiLevelType w:val="multilevel"/>
    <w:tmpl w:val="3368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76B45"/>
    <w:multiLevelType w:val="multilevel"/>
    <w:tmpl w:val="19CC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32D45"/>
    <w:multiLevelType w:val="multilevel"/>
    <w:tmpl w:val="DD0E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B7B08"/>
    <w:multiLevelType w:val="hybridMultilevel"/>
    <w:tmpl w:val="88D86A9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977F97"/>
    <w:multiLevelType w:val="multilevel"/>
    <w:tmpl w:val="E8B8813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462922859">
    <w:abstractNumId w:val="6"/>
  </w:num>
  <w:num w:numId="2" w16cid:durableId="15147605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23456074">
    <w:abstractNumId w:val="3"/>
  </w:num>
  <w:num w:numId="4" w16cid:durableId="1921675160">
    <w:abstractNumId w:val="0"/>
  </w:num>
  <w:num w:numId="5" w16cid:durableId="882442991">
    <w:abstractNumId w:val="4"/>
  </w:num>
  <w:num w:numId="6" w16cid:durableId="2090039450">
    <w:abstractNumId w:val="2"/>
  </w:num>
  <w:num w:numId="7" w16cid:durableId="1529220924">
    <w:abstractNumId w:val="1"/>
  </w:num>
  <w:num w:numId="8" w16cid:durableId="13382664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03534514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>
      <o:colormru v:ext="edit" colors="#f8f8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690"/>
    <w:rsid w:val="0004424D"/>
    <w:rsid w:val="00052686"/>
    <w:rsid w:val="00056A33"/>
    <w:rsid w:val="00071409"/>
    <w:rsid w:val="00076279"/>
    <w:rsid w:val="000B24F7"/>
    <w:rsid w:val="000D34B1"/>
    <w:rsid w:val="000E1471"/>
    <w:rsid w:val="000F319B"/>
    <w:rsid w:val="000F3416"/>
    <w:rsid w:val="001011B0"/>
    <w:rsid w:val="00110318"/>
    <w:rsid w:val="00111C89"/>
    <w:rsid w:val="0012189C"/>
    <w:rsid w:val="00142A91"/>
    <w:rsid w:val="00157BA9"/>
    <w:rsid w:val="001613CA"/>
    <w:rsid w:val="001617C4"/>
    <w:rsid w:val="0017226D"/>
    <w:rsid w:val="00192A5A"/>
    <w:rsid w:val="001A7B65"/>
    <w:rsid w:val="00266103"/>
    <w:rsid w:val="00271BBE"/>
    <w:rsid w:val="0027567D"/>
    <w:rsid w:val="002810FD"/>
    <w:rsid w:val="00293C29"/>
    <w:rsid w:val="002B59DC"/>
    <w:rsid w:val="0031092A"/>
    <w:rsid w:val="00326746"/>
    <w:rsid w:val="00334B1E"/>
    <w:rsid w:val="00351AA9"/>
    <w:rsid w:val="00385FB0"/>
    <w:rsid w:val="003942C3"/>
    <w:rsid w:val="0039677B"/>
    <w:rsid w:val="003A0AB8"/>
    <w:rsid w:val="003A4B0D"/>
    <w:rsid w:val="003B7794"/>
    <w:rsid w:val="00402A4A"/>
    <w:rsid w:val="004221F3"/>
    <w:rsid w:val="004332DA"/>
    <w:rsid w:val="004871D0"/>
    <w:rsid w:val="00491618"/>
    <w:rsid w:val="0049522A"/>
    <w:rsid w:val="004B20D6"/>
    <w:rsid w:val="004D6F0F"/>
    <w:rsid w:val="004E5DB9"/>
    <w:rsid w:val="0051222A"/>
    <w:rsid w:val="00521FE6"/>
    <w:rsid w:val="005364B2"/>
    <w:rsid w:val="00582DEE"/>
    <w:rsid w:val="005A4E56"/>
    <w:rsid w:val="005A6C79"/>
    <w:rsid w:val="005A76D6"/>
    <w:rsid w:val="005D42A1"/>
    <w:rsid w:val="005D56D6"/>
    <w:rsid w:val="005F64E4"/>
    <w:rsid w:val="006406C7"/>
    <w:rsid w:val="00656FC6"/>
    <w:rsid w:val="00685E20"/>
    <w:rsid w:val="006D597A"/>
    <w:rsid w:val="006E661D"/>
    <w:rsid w:val="006F1319"/>
    <w:rsid w:val="007513E8"/>
    <w:rsid w:val="00773059"/>
    <w:rsid w:val="00816690"/>
    <w:rsid w:val="00866A13"/>
    <w:rsid w:val="00866E9D"/>
    <w:rsid w:val="00883BB2"/>
    <w:rsid w:val="008E38D1"/>
    <w:rsid w:val="0090162C"/>
    <w:rsid w:val="00902999"/>
    <w:rsid w:val="00983E27"/>
    <w:rsid w:val="00991B97"/>
    <w:rsid w:val="0099791B"/>
    <w:rsid w:val="009C1D0D"/>
    <w:rsid w:val="009C2150"/>
    <w:rsid w:val="00A03782"/>
    <w:rsid w:val="00A3080E"/>
    <w:rsid w:val="00A44FC8"/>
    <w:rsid w:val="00A74B36"/>
    <w:rsid w:val="00A81DF2"/>
    <w:rsid w:val="00A97738"/>
    <w:rsid w:val="00AA224D"/>
    <w:rsid w:val="00AC676A"/>
    <w:rsid w:val="00AD6F97"/>
    <w:rsid w:val="00B60BC7"/>
    <w:rsid w:val="00BB280E"/>
    <w:rsid w:val="00BE0D74"/>
    <w:rsid w:val="00C17DB1"/>
    <w:rsid w:val="00C97F40"/>
    <w:rsid w:val="00CA376A"/>
    <w:rsid w:val="00CB3906"/>
    <w:rsid w:val="00CB5072"/>
    <w:rsid w:val="00CB520D"/>
    <w:rsid w:val="00CE4A8A"/>
    <w:rsid w:val="00CF138E"/>
    <w:rsid w:val="00D10545"/>
    <w:rsid w:val="00D12E53"/>
    <w:rsid w:val="00D43A61"/>
    <w:rsid w:val="00DB3BD7"/>
    <w:rsid w:val="00DB5EDC"/>
    <w:rsid w:val="00DE46D2"/>
    <w:rsid w:val="00DF09B4"/>
    <w:rsid w:val="00E1467F"/>
    <w:rsid w:val="00E230CB"/>
    <w:rsid w:val="00E55019"/>
    <w:rsid w:val="00E56350"/>
    <w:rsid w:val="00E57B5D"/>
    <w:rsid w:val="00E71546"/>
    <w:rsid w:val="00E82758"/>
    <w:rsid w:val="00E84855"/>
    <w:rsid w:val="00EC5BF4"/>
    <w:rsid w:val="00EC65D8"/>
    <w:rsid w:val="00EC7924"/>
    <w:rsid w:val="00EF40E8"/>
    <w:rsid w:val="00F306CC"/>
    <w:rsid w:val="00F37C36"/>
    <w:rsid w:val="00F5133A"/>
    <w:rsid w:val="00F76C01"/>
    <w:rsid w:val="00FB6B77"/>
    <w:rsid w:val="00FD2391"/>
    <w:rsid w:val="00FD30B3"/>
    <w:rsid w:val="00FE3BA2"/>
    <w:rsid w:val="00FE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8f8f8"/>
    </o:shapedefaults>
    <o:shapelayout v:ext="edit">
      <o:idmap v:ext="edit" data="2"/>
    </o:shapelayout>
  </w:shapeDefaults>
  <w:decimalSymbol w:val=","/>
  <w:listSeparator w:val=";"/>
  <w14:docId w14:val="7FE9D81F"/>
  <w15:chartTrackingRefBased/>
  <w15:docId w15:val="{8358017E-863E-4A79-8723-4B56047E8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76A"/>
  </w:style>
  <w:style w:type="paragraph" w:styleId="Ttulo1">
    <w:name w:val="heading 1"/>
    <w:basedOn w:val="Normal"/>
    <w:next w:val="Normal"/>
    <w:link w:val="Ttulo1Car"/>
    <w:uiPriority w:val="9"/>
    <w:qFormat/>
    <w:rsid w:val="00AC676A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676A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C676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C676A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AC676A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676A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676A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676A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676A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676A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C676A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C676A"/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AC676A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C676A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AC676A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AC676A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Sinespaciado">
    <w:name w:val="No Spacing"/>
    <w:uiPriority w:val="1"/>
    <w:qFormat/>
    <w:rsid w:val="00AC676A"/>
    <w:pPr>
      <w:spacing w:after="0"/>
    </w:pPr>
  </w:style>
  <w:style w:type="paragraph" w:styleId="Prrafodelista">
    <w:name w:val="List Paragraph"/>
    <w:basedOn w:val="Normal"/>
    <w:uiPriority w:val="34"/>
    <w:qFormat/>
    <w:rsid w:val="00AC67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676A"/>
    <w:rPr>
      <w:b/>
      <w:bCs/>
      <w:i/>
      <w:iCs/>
      <w:color w:val="156082" w:themeColor="accent1"/>
    </w:rPr>
  </w:style>
  <w:style w:type="character" w:styleId="Referenciasutil">
    <w:name w:val="Subtle Reference"/>
    <w:basedOn w:val="Fuentedeprrafopredeter"/>
    <w:uiPriority w:val="31"/>
    <w:qFormat/>
    <w:rsid w:val="00AC676A"/>
    <w:rPr>
      <w:smallCaps/>
      <w:color w:val="E97132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C676A"/>
    <w:rPr>
      <w:b/>
      <w:bCs/>
      <w:smallCaps/>
      <w:color w:val="E97132" w:themeColor="accent2"/>
      <w:spacing w:val="5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AC67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AC67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67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67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67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676A"/>
    <w:rPr>
      <w:rFonts w:eastAsiaTheme="majorEastAsia" w:cstheme="majorBidi"/>
      <w:color w:val="272727" w:themeColor="text1" w:themeTint="D8"/>
    </w:rPr>
  </w:style>
  <w:style w:type="paragraph" w:styleId="Cita">
    <w:name w:val="Quote"/>
    <w:basedOn w:val="Normal"/>
    <w:next w:val="Normal"/>
    <w:link w:val="CitaCar"/>
    <w:uiPriority w:val="29"/>
    <w:qFormat/>
    <w:rsid w:val="00AC67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676A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6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676A"/>
    <w:rPr>
      <w:i/>
      <w:iCs/>
      <w:color w:val="0F4761" w:themeColor="accent1" w:themeShade="BF"/>
    </w:rPr>
  </w:style>
  <w:style w:type="paragraph" w:styleId="Piedepgina">
    <w:name w:val="footer"/>
    <w:basedOn w:val="Normal"/>
    <w:link w:val="PiedepginaCar"/>
    <w:uiPriority w:val="99"/>
    <w:unhideWhenUsed/>
    <w:rsid w:val="00111C89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C89"/>
  </w:style>
  <w:style w:type="paragraph" w:styleId="Encabezado">
    <w:name w:val="header"/>
    <w:basedOn w:val="Normal"/>
    <w:link w:val="EncabezadoCar"/>
    <w:uiPriority w:val="99"/>
    <w:unhideWhenUsed/>
    <w:rsid w:val="00111C89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111C89"/>
  </w:style>
  <w:style w:type="paragraph" w:styleId="TtuloTDC">
    <w:name w:val="TOC Heading"/>
    <w:basedOn w:val="Ttulo1"/>
    <w:next w:val="Normal"/>
    <w:uiPriority w:val="39"/>
    <w:unhideWhenUsed/>
    <w:qFormat/>
    <w:rsid w:val="00AC676A"/>
    <w:pPr>
      <w:spacing w:before="240" w:line="259" w:lineRule="auto"/>
      <w:outlineLvl w:val="9"/>
    </w:pPr>
    <w:rPr>
      <w:b w:val="0"/>
      <w:bCs w:val="0"/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F319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F319B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A9773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9773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0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ARIOS\Plantillas%20Estudios\Plantilla%20Trabajos%20ABADD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D9D8D7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B492F2-0E29-463F-9526-3AE067ED2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Trabajos ABADD.dotx</Template>
  <TotalTime>62</TotalTime>
  <Pages>18</Pages>
  <Words>969</Words>
  <Characters>5333</Characters>
  <Application>Microsoft Office Word</Application>
  <DocSecurity>0</DocSecurity>
  <Lines>44</Lines>
  <Paragraphs>12</Paragraphs>
  <ScaleCrop>false</ScaleCrop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506-ASIR1-06-PARP604-RoutersLinux.docx</dc:creator>
  <cp:keywords/>
  <dc:description/>
  <cp:lastModifiedBy>Alonso Garcia Del Rosal PErez</cp:lastModifiedBy>
  <cp:revision>91</cp:revision>
  <dcterms:created xsi:type="dcterms:W3CDTF">2026-05-07T10:03:00Z</dcterms:created>
  <dcterms:modified xsi:type="dcterms:W3CDTF">2026-05-07T11:16:00Z</dcterms:modified>
</cp:coreProperties>
</file>