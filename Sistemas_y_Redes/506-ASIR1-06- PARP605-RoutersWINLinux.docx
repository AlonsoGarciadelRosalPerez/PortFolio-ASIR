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0CFDC3AC" w14:textId="77777777" w:rsidR="00111C89" w:rsidRDefault="00111C89" w:rsidP="00111C89">
      <w:pPr>
        <w:pStyle w:val="Sinespaciado"/>
      </w:pPr>
      <w:r>
        <w:t>Práctica de laboratorio</w:t>
      </w:r>
    </w:p>
    <w:p w14:paraId="7D8B94E5" w14:textId="77777777" w:rsidR="009D5AAA" w:rsidRDefault="009D5AAA" w:rsidP="00111C89">
      <w:pPr>
        <w:pStyle w:val="Ttulo"/>
        <w:rPr>
          <w:color w:val="153D63" w:themeColor="text2" w:themeTint="E6"/>
        </w:rPr>
      </w:pPr>
      <w:r w:rsidRPr="009D5AAA">
        <w:rPr>
          <w:color w:val="153D63" w:themeColor="text2" w:themeTint="E6"/>
        </w:rPr>
        <w:t>PARP605-RoutersWINLinux</w:t>
      </w:r>
    </w:p>
    <w:p w14:paraId="393F690E" w14:textId="60D6B7E8" w:rsidR="00111C89" w:rsidRPr="000F319B" w:rsidRDefault="00111C89" w:rsidP="00111C89">
      <w:pPr>
        <w:pStyle w:val="Ttulo"/>
        <w:rPr>
          <w:color w:val="153D63" w:themeColor="text2" w:themeTint="E6"/>
          <w:sz w:val="44"/>
        </w:rPr>
      </w:pPr>
      <w:r w:rsidRPr="000F319B">
        <w:rPr>
          <w:color w:val="153D63" w:themeColor="text2" w:themeTint="E6"/>
          <w:sz w:val="44"/>
        </w:rPr>
        <w:t>NOMBRE ALUMNO:</w:t>
      </w:r>
      <w:r w:rsidR="000F319B" w:rsidRPr="000F319B">
        <w:rPr>
          <w:color w:val="153D63" w:themeColor="text2" w:themeTint="E6"/>
          <w:sz w:val="44"/>
        </w:rPr>
        <w:t xml:space="preserve"> Alonso Garcia del Rosal</w:t>
      </w:r>
      <w:r w:rsidRPr="000F319B">
        <w:rPr>
          <w:color w:val="153D63" w:themeColor="text2" w:themeTint="E6"/>
          <w:sz w:val="44"/>
        </w:rPr>
        <w:t xml:space="preserve"> </w:t>
      </w:r>
      <w:r w:rsidR="009D5AAA">
        <w:rPr>
          <w:color w:val="153D63" w:themeColor="text2" w:themeTint="E6"/>
          <w:sz w:val="44"/>
        </w:rPr>
        <w:t>Perez</w:t>
      </w:r>
    </w:p>
    <w:p w14:paraId="50AE0D6F" w14:textId="339DF2A2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 xml:space="preserve">Fecha de entrega de práctica: </w:t>
      </w:r>
      <w:r w:rsidR="009D5AAA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25/</w:t>
      </w:r>
      <w:r w:rsidR="00692B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04/2026</w:t>
      </w:r>
    </w:p>
    <w:p w14:paraId="404642E0" w14:textId="5A9D9EE3" w:rsidR="00111C89" w:rsidRPr="000F319B" w:rsidRDefault="000F319B" w:rsidP="00111C89">
      <w:pPr>
        <w:pStyle w:val="Ttulo"/>
        <w:rPr>
          <w:color w:val="153D63" w:themeColor="text2" w:themeTint="E6"/>
          <w:sz w:val="44"/>
          <w:szCs w:val="48"/>
        </w:rPr>
      </w:pPr>
      <w:bookmarkStart w:id="0" w:name="_Hlk83711627"/>
      <w:r w:rsidRPr="000F319B">
        <w:rPr>
          <w:color w:val="153D63" w:themeColor="text2" w:themeTint="E6"/>
          <w:sz w:val="44"/>
          <w:szCs w:val="48"/>
        </w:rPr>
        <w:t>506-ASIR1-06-</w:t>
      </w:r>
      <w:r w:rsidR="009D5AAA" w:rsidRPr="009D5AAA">
        <w:t xml:space="preserve"> </w:t>
      </w:r>
      <w:r w:rsidR="009D5AAA" w:rsidRPr="009D5AAA">
        <w:rPr>
          <w:color w:val="153D63" w:themeColor="text2" w:themeTint="E6"/>
          <w:sz w:val="44"/>
          <w:szCs w:val="48"/>
        </w:rPr>
        <w:t>PARP605-RoutersWINLinux</w:t>
      </w:r>
    </w:p>
    <w:bookmarkEnd w:id="0"/>
    <w:p w14:paraId="62806643" w14:textId="77777777" w:rsidR="00271BBE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Objetivo de la práctica</w:t>
      </w:r>
    </w:p>
    <w:p w14:paraId="7D971345" w14:textId="0C1A6818" w:rsidR="008C0F08" w:rsidRPr="008C0F08" w:rsidRDefault="008C0F08" w:rsidP="00C97F40">
      <w:r w:rsidRPr="003C54A8">
        <w:t>Escenario de enrutamiento libre mixto Windows/Linux.</w:t>
      </w:r>
      <w:r>
        <w:t xml:space="preserve"> </w:t>
      </w:r>
      <w:r w:rsidRPr="003C54A8">
        <w:t xml:space="preserve">Elegir un escenario de enrutamiento libre, que debe componerse de al menos tres </w:t>
      </w:r>
      <w:r w:rsidR="00B7381D" w:rsidRPr="003C54A8">
        <w:t>Routers</w:t>
      </w:r>
      <w:r w:rsidRPr="003C54A8">
        <w:t>.</w:t>
      </w:r>
      <w:r w:rsidRPr="003C54A8">
        <w:br/>
        <w:t xml:space="preserve">Se trata de que haya </w:t>
      </w:r>
      <w:r w:rsidR="00B7381D" w:rsidRPr="003C54A8">
        <w:t>Routers</w:t>
      </w:r>
      <w:r w:rsidRPr="003C54A8">
        <w:t xml:space="preserve"> tanto WIN como Linux (1WIN+2Linux o 2WIN+1Linux).</w:t>
      </w:r>
    </w:p>
    <w:p w14:paraId="72DFFED7" w14:textId="77777777" w:rsidR="002810FD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Inventario de material necesario</w:t>
      </w:r>
    </w:p>
    <w:p w14:paraId="0A7BE53A" w14:textId="6D716237" w:rsidR="008C0F08" w:rsidRDefault="005E78E6" w:rsidP="00C97F40">
      <w:r>
        <w:t>Máquinas</w:t>
      </w:r>
      <w:r w:rsidR="003F1906">
        <w:t xml:space="preserve"> virtuales</w:t>
      </w:r>
    </w:p>
    <w:p w14:paraId="076A83A3" w14:textId="56D1BCB1" w:rsidR="003F1906" w:rsidRPr="005E78E6" w:rsidRDefault="003F1906" w:rsidP="00EA0687">
      <w:pPr>
        <w:pStyle w:val="Prrafodelista"/>
        <w:numPr>
          <w:ilvl w:val="0"/>
          <w:numId w:val="10"/>
        </w:numPr>
      </w:pPr>
      <w:r w:rsidRPr="005E78E6">
        <w:t>2 Ubuntu Server</w:t>
      </w:r>
    </w:p>
    <w:p w14:paraId="165AFB4A" w14:textId="0FE35C6F" w:rsidR="003F1906" w:rsidRPr="005E78E6" w:rsidRDefault="003F1906" w:rsidP="00EA0687">
      <w:pPr>
        <w:pStyle w:val="Prrafodelista"/>
        <w:numPr>
          <w:ilvl w:val="0"/>
          <w:numId w:val="10"/>
        </w:numPr>
      </w:pPr>
      <w:r w:rsidRPr="005E78E6">
        <w:t>1 Windows Server</w:t>
      </w:r>
    </w:p>
    <w:p w14:paraId="4750ED9C" w14:textId="3B902537" w:rsidR="003F1906" w:rsidRPr="005E78E6" w:rsidRDefault="003F1906" w:rsidP="00EA0687">
      <w:pPr>
        <w:pStyle w:val="Prrafodelista"/>
        <w:numPr>
          <w:ilvl w:val="0"/>
          <w:numId w:val="10"/>
        </w:numPr>
      </w:pPr>
      <w:r w:rsidRPr="005E78E6">
        <w:t>2 Ubuntu Desktop</w:t>
      </w:r>
    </w:p>
    <w:p w14:paraId="5F3C00C2" w14:textId="620E2769" w:rsidR="003F1906" w:rsidRPr="005E78E6" w:rsidRDefault="003F1906" w:rsidP="00EA0687">
      <w:pPr>
        <w:pStyle w:val="Prrafodelista"/>
        <w:numPr>
          <w:ilvl w:val="0"/>
          <w:numId w:val="10"/>
        </w:numPr>
      </w:pPr>
      <w:r w:rsidRPr="005E78E6">
        <w:t>1 Windo</w:t>
      </w:r>
      <w:r w:rsidR="005E78E6" w:rsidRPr="005E78E6">
        <w:t>ws 11</w:t>
      </w:r>
    </w:p>
    <w:p w14:paraId="16406A88" w14:textId="77777777" w:rsidR="00DB5EDC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Ejecución, investigación y desarrollo</w:t>
      </w:r>
    </w:p>
    <w:p w14:paraId="485E6BA7" w14:textId="77777777" w:rsidR="00081AF8" w:rsidRDefault="00081AF8" w:rsidP="00081AF8">
      <w:r>
        <w:t xml:space="preserve">Este ha sido el orden de ejecución:  </w:t>
      </w:r>
    </w:p>
    <w:p w14:paraId="00DED133" w14:textId="77777777" w:rsidR="00081AF8" w:rsidRDefault="00081AF8" w:rsidP="00EA0687">
      <w:pPr>
        <w:pStyle w:val="Prrafodelista"/>
        <w:numPr>
          <w:ilvl w:val="0"/>
          <w:numId w:val="11"/>
        </w:numPr>
      </w:pPr>
      <w:r w:rsidRPr="00F36693">
        <w:t>VMware Virtual Network Editor y tarjetas de red</w:t>
      </w:r>
    </w:p>
    <w:p w14:paraId="76AA7B2C" w14:textId="77777777" w:rsidR="00081AF8" w:rsidRDefault="00081AF8" w:rsidP="00EA0687">
      <w:pPr>
        <w:pStyle w:val="Prrafodelista"/>
        <w:numPr>
          <w:ilvl w:val="0"/>
          <w:numId w:val="11"/>
        </w:numPr>
      </w:pPr>
      <w:r w:rsidRPr="00F36693">
        <w:t>Configurar Router 1 (Ubuntu Server)</w:t>
      </w:r>
    </w:p>
    <w:p w14:paraId="790D2006" w14:textId="77777777" w:rsidR="00081AF8" w:rsidRDefault="00081AF8" w:rsidP="00EA0687">
      <w:pPr>
        <w:pStyle w:val="Prrafodelista"/>
        <w:numPr>
          <w:ilvl w:val="0"/>
          <w:numId w:val="11"/>
        </w:numPr>
      </w:pPr>
      <w:r w:rsidRPr="00F36693">
        <w:t>Configurar Router 3 (Ubuntu Server)</w:t>
      </w:r>
    </w:p>
    <w:p w14:paraId="6AFEC86D" w14:textId="77777777" w:rsidR="00081AF8" w:rsidRDefault="00081AF8" w:rsidP="00EA0687">
      <w:pPr>
        <w:pStyle w:val="Prrafodelista"/>
        <w:numPr>
          <w:ilvl w:val="0"/>
          <w:numId w:val="11"/>
        </w:numPr>
      </w:pPr>
      <w:r w:rsidRPr="00F36693">
        <w:t>Configurar Router 2 (Windows Server)</w:t>
      </w:r>
    </w:p>
    <w:p w14:paraId="1C7C31EC" w14:textId="77777777" w:rsidR="00081AF8" w:rsidRDefault="00081AF8" w:rsidP="00EA0687">
      <w:pPr>
        <w:pStyle w:val="Prrafodelista"/>
        <w:numPr>
          <w:ilvl w:val="0"/>
          <w:numId w:val="11"/>
        </w:numPr>
      </w:pPr>
      <w:r w:rsidRPr="00F36693">
        <w:t>Configurar las Máquinas Cliente (Las LAN)</w:t>
      </w:r>
    </w:p>
    <w:p w14:paraId="65CA2E49" w14:textId="1B6C338D" w:rsidR="005E78E6" w:rsidRPr="00081AF8" w:rsidRDefault="00081AF8" w:rsidP="00EA0687">
      <w:pPr>
        <w:pStyle w:val="Prrafodelista"/>
        <w:numPr>
          <w:ilvl w:val="0"/>
          <w:numId w:val="11"/>
        </w:numPr>
      </w:pPr>
      <w:r w:rsidRPr="00F36693">
        <w:t>Comprobaciones</w:t>
      </w:r>
    </w:p>
    <w:p w14:paraId="40439097" w14:textId="77777777" w:rsidR="00111C89" w:rsidRPr="00C97F40" w:rsidRDefault="00111C89" w:rsidP="00C97F40">
      <w:pPr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</w:pPr>
      <w:r w:rsidRPr="00C97F40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Consideraciones finales y metacognición</w:t>
      </w:r>
    </w:p>
    <w:p w14:paraId="7102724B" w14:textId="77777777" w:rsidR="00B7381D" w:rsidRPr="00650D7A" w:rsidRDefault="00B7381D" w:rsidP="00B7381D">
      <w:r>
        <w:t xml:space="preserve">Esta práctica me ha parecido muy interesante. Había muchas cosas de las que he hecho que no conocía. </w:t>
      </w:r>
    </w:p>
    <w:p w14:paraId="7B0EB8A2" w14:textId="77777777" w:rsidR="00111C89" w:rsidRPr="00FD4539" w:rsidRDefault="00111C89" w:rsidP="00111C89"/>
    <w:p w14:paraId="7ECE1F80" w14:textId="77777777" w:rsidR="000F319B" w:rsidRDefault="000F319B">
      <w:r>
        <w:br w:type="page"/>
      </w:r>
    </w:p>
    <w:bookmarkStart w:id="1" w:name="_Toc229415432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692457678"/>
        <w:docPartObj>
          <w:docPartGallery w:val="Table of Contents"/>
          <w:docPartUnique/>
        </w:docPartObj>
      </w:sdtPr>
      <w:sdtEndPr/>
      <w:sdtContent>
        <w:p w14:paraId="449B6D0F" w14:textId="77777777" w:rsidR="00C97F40" w:rsidRPr="00C97F40" w:rsidRDefault="00C97F40" w:rsidP="00C97F40">
          <w:pPr>
            <w:pStyle w:val="Ttulo1"/>
            <w:numPr>
              <w:ilvl w:val="0"/>
              <w:numId w:val="0"/>
            </w:numPr>
            <w:ind w:left="432"/>
          </w:pPr>
          <w:r>
            <w:t xml:space="preserve">Tabla de </w:t>
          </w:r>
          <w:r w:rsidRPr="00C97F40">
            <w:t>Contenidos</w:t>
          </w:r>
          <w:bookmarkEnd w:id="1"/>
        </w:p>
        <w:p w14:paraId="05CD309E" w14:textId="3E89F0E3" w:rsidR="00B7381D" w:rsidRDefault="00C97F40">
          <w:pPr>
            <w:pStyle w:val="TDC1"/>
            <w:tabs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5432" w:history="1">
            <w:r w:rsidR="00B7381D" w:rsidRPr="0029742A">
              <w:rPr>
                <w:rStyle w:val="Hipervnculo"/>
                <w:noProof/>
              </w:rPr>
              <w:t>Tabla de Contenidos</w:t>
            </w:r>
            <w:r w:rsidR="00B7381D">
              <w:rPr>
                <w:noProof/>
                <w:webHidden/>
              </w:rPr>
              <w:tab/>
            </w:r>
            <w:r w:rsidR="00B7381D">
              <w:rPr>
                <w:noProof/>
                <w:webHidden/>
              </w:rPr>
              <w:fldChar w:fldCharType="begin"/>
            </w:r>
            <w:r w:rsidR="00B7381D">
              <w:rPr>
                <w:noProof/>
                <w:webHidden/>
              </w:rPr>
              <w:instrText xml:space="preserve"> PAGEREF _Toc229415432 \h </w:instrText>
            </w:r>
            <w:r w:rsidR="00B7381D">
              <w:rPr>
                <w:noProof/>
                <w:webHidden/>
              </w:rPr>
            </w:r>
            <w:r w:rsidR="00B7381D">
              <w:rPr>
                <w:noProof/>
                <w:webHidden/>
              </w:rPr>
              <w:fldChar w:fldCharType="separate"/>
            </w:r>
            <w:r w:rsidR="00B7381D">
              <w:rPr>
                <w:noProof/>
                <w:webHidden/>
              </w:rPr>
              <w:t>2</w:t>
            </w:r>
            <w:r w:rsidR="00B7381D">
              <w:rPr>
                <w:noProof/>
                <w:webHidden/>
              </w:rPr>
              <w:fldChar w:fldCharType="end"/>
            </w:r>
          </w:hyperlink>
        </w:p>
        <w:p w14:paraId="2BCECBEE" w14:textId="70CA156B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3" w:history="1">
            <w:r w:rsidRPr="0029742A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MV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3B95" w14:textId="2E31B741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4" w:history="1">
            <w:r w:rsidRPr="0029742A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VMware Virtual Network Editor y tarjetas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9FF7" w14:textId="4EC11F3C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5" w:history="1">
            <w:r w:rsidRPr="0029742A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Configurar Router 1 (Ubuntu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A298" w14:textId="3B7CC5A3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6" w:history="1">
            <w:r w:rsidRPr="0029742A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Configurar Router 3 (Ubuntu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6F37" w14:textId="4B7D5A6D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7" w:history="1">
            <w:r w:rsidRPr="0029742A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Configurar Router 2 (Windows Server):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A948D" w14:textId="3E870EC5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8" w:history="1">
            <w:r w:rsidRPr="0029742A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Configurar las Máquinas Cliente (Las 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E3ED" w14:textId="7FB66E15" w:rsidR="00B7381D" w:rsidRDefault="00B7381D">
          <w:pPr>
            <w:pStyle w:val="TDC1"/>
            <w:tabs>
              <w:tab w:val="left" w:pos="480"/>
              <w:tab w:val="right" w:leader="dot" w:pos="9742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415439" w:history="1">
            <w:r w:rsidRPr="0029742A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29742A">
              <w:rPr>
                <w:rStyle w:val="Hipervnculo"/>
                <w:noProof/>
              </w:rPr>
              <w:t>Comprobaciones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A029" w14:textId="3A51DAEE" w:rsidR="00C97F40" w:rsidRDefault="00C97F40">
          <w:r>
            <w:rPr>
              <w:b/>
              <w:bCs/>
            </w:rPr>
            <w:fldChar w:fldCharType="end"/>
          </w:r>
        </w:p>
      </w:sdtContent>
    </w:sdt>
    <w:p w14:paraId="1B13F1DB" w14:textId="483EDD15" w:rsidR="00B475CE" w:rsidRDefault="00B475CE">
      <w:r>
        <w:br w:type="page"/>
      </w:r>
    </w:p>
    <w:p w14:paraId="6F72E09E" w14:textId="0BC7F91F" w:rsidR="00775AFD" w:rsidRDefault="00775AFD" w:rsidP="00775AFD">
      <w:pPr>
        <w:pStyle w:val="Ttulo1"/>
      </w:pPr>
      <w:bookmarkStart w:id="2" w:name="_Toc229415433"/>
      <w:r>
        <w:lastRenderedPageBreak/>
        <w:t>MV necesarias</w:t>
      </w:r>
      <w:bookmarkEnd w:id="2"/>
    </w:p>
    <w:p w14:paraId="61C85E25" w14:textId="77777777" w:rsidR="00775AFD" w:rsidRDefault="00775AFD" w:rsidP="00775AFD"/>
    <w:p w14:paraId="7EE24836" w14:textId="25C44C4F" w:rsidR="00775AFD" w:rsidRDefault="00775AFD" w:rsidP="00775AFD">
      <w:r>
        <w:t xml:space="preserve">Para esta práctica vamos a usar: </w:t>
      </w:r>
      <w:r w:rsidRPr="001E7941">
        <w:t xml:space="preserve">router 1 y 3 </w:t>
      </w:r>
      <w:r w:rsidR="00722A2F" w:rsidRPr="001E7941">
        <w:t>Ubuntu</w:t>
      </w:r>
      <w:r w:rsidRPr="001E7941">
        <w:t xml:space="preserve"> </w:t>
      </w:r>
      <w:proofErr w:type="gramStart"/>
      <w:r w:rsidRPr="001E7941">
        <w:t>server</w:t>
      </w:r>
      <w:proofErr w:type="gramEnd"/>
      <w:r w:rsidRPr="001E7941">
        <w:t xml:space="preserve">, router 2 </w:t>
      </w:r>
      <w:r w:rsidR="00722A2F" w:rsidRPr="001E7941">
        <w:t>Windows</w:t>
      </w:r>
      <w:r w:rsidRPr="001E7941">
        <w:t xml:space="preserve"> server y para los clientes 1 y 2 </w:t>
      </w:r>
      <w:r w:rsidR="00722A2F" w:rsidRPr="001E7941">
        <w:t>Ubuntu</w:t>
      </w:r>
      <w:r w:rsidRPr="001E7941">
        <w:t xml:space="preserve"> desktop y el cliente 3 un </w:t>
      </w:r>
      <w:r w:rsidR="00722A2F" w:rsidRPr="001E7941">
        <w:t>Windows</w:t>
      </w:r>
      <w:r w:rsidRPr="001E7941">
        <w:t xml:space="preserve"> 11</w:t>
      </w:r>
      <w:r>
        <w:t>.</w:t>
      </w:r>
    </w:p>
    <w:p w14:paraId="2EB458F4" w14:textId="10ECEB61" w:rsidR="00A03782" w:rsidRDefault="00A03782" w:rsidP="00C97F40"/>
    <w:p w14:paraId="6EB040A4" w14:textId="7A299005" w:rsidR="00775AFD" w:rsidRDefault="00775AFD" w:rsidP="00775AFD">
      <w:pPr>
        <w:jc w:val="center"/>
      </w:pPr>
      <w:r w:rsidRPr="00B475CE">
        <w:rPr>
          <w:noProof/>
        </w:rPr>
        <w:drawing>
          <wp:inline distT="0" distB="0" distL="0" distR="0" wp14:anchorId="2787150A" wp14:editId="043EF8FA">
            <wp:extent cx="4086795" cy="199100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612" w14:textId="72257219" w:rsidR="00BD052B" w:rsidRDefault="00BD052B">
      <w:r>
        <w:br w:type="page"/>
      </w:r>
    </w:p>
    <w:p w14:paraId="219726D0" w14:textId="63045433" w:rsidR="00BD052B" w:rsidRDefault="00BD052B" w:rsidP="00BD052B">
      <w:pPr>
        <w:pStyle w:val="Ttulo1"/>
      </w:pPr>
      <w:bookmarkStart w:id="3" w:name="_Toc229415434"/>
      <w:r w:rsidRPr="00BD052B">
        <w:lastRenderedPageBreak/>
        <w:t>VMware Virtual Network Editor y tarjetas de red</w:t>
      </w:r>
      <w:bookmarkEnd w:id="3"/>
    </w:p>
    <w:p w14:paraId="7A2A19AE" w14:textId="77777777" w:rsidR="00CD6C7E" w:rsidRDefault="00CD6C7E" w:rsidP="00CD6C7E"/>
    <w:p w14:paraId="6D9EB466" w14:textId="4B006726" w:rsidR="00F9054C" w:rsidRDefault="00F9054C" w:rsidP="00F9054C">
      <w:r>
        <w:t>Nos iremos a cualquier maquina creada, a adaptador de red y le daremos a segmento de LAN, segmentos de LAN y a agregar.</w:t>
      </w:r>
    </w:p>
    <w:p w14:paraId="681F84CE" w14:textId="77777777" w:rsidR="00CD6C7E" w:rsidRPr="00CD6C7E" w:rsidRDefault="00CD6C7E" w:rsidP="00CD6C7E"/>
    <w:p w14:paraId="64DC6E03" w14:textId="29EA3189" w:rsidR="00B475CE" w:rsidRDefault="008B3E5E" w:rsidP="00F9054C">
      <w:pPr>
        <w:jc w:val="center"/>
      </w:pPr>
      <w:r w:rsidRPr="008B3E5E">
        <w:rPr>
          <w:noProof/>
        </w:rPr>
        <w:drawing>
          <wp:inline distT="0" distB="0" distL="0" distR="0" wp14:anchorId="187B271E" wp14:editId="0166A77F">
            <wp:extent cx="3971290" cy="3443115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587" cy="34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ED67" w14:textId="77777777" w:rsidR="001C2FAE" w:rsidRDefault="001C2FAE" w:rsidP="00F9054C">
      <w:pPr>
        <w:jc w:val="center"/>
      </w:pPr>
    </w:p>
    <w:p w14:paraId="7A049937" w14:textId="2BACD7B3" w:rsidR="001C2FAE" w:rsidRDefault="001C2FAE" w:rsidP="001C2FAE">
      <w:r>
        <w:t>C</w:t>
      </w:r>
      <w:r>
        <w:t xml:space="preserve">rearemos estos segmentos de LAN. </w:t>
      </w:r>
    </w:p>
    <w:p w14:paraId="18AD25E8" w14:textId="32FFEC1A" w:rsidR="008B3E5E" w:rsidRDefault="00276FE4" w:rsidP="001C2FAE">
      <w:pPr>
        <w:jc w:val="center"/>
      </w:pPr>
      <w:r w:rsidRPr="00276FE4">
        <w:rPr>
          <w:noProof/>
        </w:rPr>
        <w:drawing>
          <wp:inline distT="0" distB="0" distL="0" distR="0" wp14:anchorId="1F11816E" wp14:editId="7D9F2695">
            <wp:extent cx="3029373" cy="27054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6BAB" w14:textId="639448EC" w:rsidR="001C2FAE" w:rsidRDefault="001C2FAE">
      <w:r>
        <w:br w:type="page"/>
      </w:r>
    </w:p>
    <w:p w14:paraId="4ABE82B7" w14:textId="163F14BA" w:rsidR="001C2FAE" w:rsidRDefault="00CD3624" w:rsidP="001C2FAE">
      <w:r>
        <w:lastRenderedPageBreak/>
        <w:t xml:space="preserve">Para el </w:t>
      </w:r>
      <w:r w:rsidRPr="00967631">
        <w:rPr>
          <w:b/>
          <w:bCs/>
        </w:rPr>
        <w:t>router 1</w:t>
      </w:r>
      <w:r>
        <w:t>: 3 tarjetas de red con los diferentes segmentos de LAN.</w:t>
      </w:r>
    </w:p>
    <w:p w14:paraId="31725CBB" w14:textId="135C4CA6" w:rsidR="00276FE4" w:rsidRDefault="004023D1" w:rsidP="00CD3624">
      <w:pPr>
        <w:jc w:val="center"/>
      </w:pPr>
      <w:r w:rsidRPr="004023D1">
        <w:rPr>
          <w:noProof/>
        </w:rPr>
        <w:drawing>
          <wp:inline distT="0" distB="0" distL="0" distR="0" wp14:anchorId="56F534E0" wp14:editId="2472FE13">
            <wp:extent cx="6192520" cy="35071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C7CC" w14:textId="0AEF902B" w:rsidR="001A1DC1" w:rsidRDefault="001A1DC1" w:rsidP="00CD3624">
      <w:pPr>
        <w:jc w:val="center"/>
      </w:pPr>
      <w:r w:rsidRPr="001A1DC1">
        <w:rPr>
          <w:noProof/>
        </w:rPr>
        <w:drawing>
          <wp:inline distT="0" distB="0" distL="0" distR="0" wp14:anchorId="237A6FC7" wp14:editId="0D6F3BEA">
            <wp:extent cx="6192520" cy="17259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7CB9" w14:textId="3195CAEC" w:rsidR="001A1DC1" w:rsidRDefault="001A1DC1" w:rsidP="00CD3624">
      <w:pPr>
        <w:jc w:val="center"/>
      </w:pPr>
      <w:r w:rsidRPr="001A1DC1">
        <w:rPr>
          <w:noProof/>
        </w:rPr>
        <w:drawing>
          <wp:inline distT="0" distB="0" distL="0" distR="0" wp14:anchorId="5A969394" wp14:editId="5EAE8730">
            <wp:extent cx="6192520" cy="16954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E69C" w14:textId="072DD2C8" w:rsidR="00CD3624" w:rsidRDefault="00CD3624">
      <w:r>
        <w:br w:type="page"/>
      </w:r>
    </w:p>
    <w:p w14:paraId="03FBE98C" w14:textId="248AFCFD" w:rsidR="00CD3624" w:rsidRDefault="004D3799" w:rsidP="00CD3624">
      <w:r>
        <w:lastRenderedPageBreak/>
        <w:t xml:space="preserve">Para el </w:t>
      </w:r>
      <w:r w:rsidRPr="00967631">
        <w:rPr>
          <w:b/>
          <w:bCs/>
        </w:rPr>
        <w:t xml:space="preserve">router </w:t>
      </w:r>
      <w:r>
        <w:rPr>
          <w:b/>
          <w:bCs/>
        </w:rPr>
        <w:t>2</w:t>
      </w:r>
      <w:r>
        <w:t>: 3 tarjetas de red con los diferentes segmentos de LAN.</w:t>
      </w:r>
    </w:p>
    <w:p w14:paraId="58326B3E" w14:textId="056B222A" w:rsidR="001A1DC1" w:rsidRDefault="00994B9D" w:rsidP="004D3799">
      <w:pPr>
        <w:jc w:val="center"/>
      </w:pPr>
      <w:r w:rsidRPr="00994B9D">
        <w:rPr>
          <w:noProof/>
        </w:rPr>
        <w:drawing>
          <wp:inline distT="0" distB="0" distL="0" distR="0" wp14:anchorId="7A0A4673" wp14:editId="0D3CD1CD">
            <wp:extent cx="6192520" cy="344106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4BDC" w14:textId="3E2A55CC" w:rsidR="00994B9D" w:rsidRDefault="00994B9D" w:rsidP="004D3799">
      <w:pPr>
        <w:jc w:val="center"/>
      </w:pPr>
      <w:r w:rsidRPr="00994B9D">
        <w:rPr>
          <w:noProof/>
        </w:rPr>
        <w:drawing>
          <wp:inline distT="0" distB="0" distL="0" distR="0" wp14:anchorId="792A490D" wp14:editId="7493FAD3">
            <wp:extent cx="6192520" cy="19354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769D" w14:textId="771CA8E7" w:rsidR="00994B9D" w:rsidRDefault="00030132" w:rsidP="004D3799">
      <w:pPr>
        <w:jc w:val="center"/>
      </w:pPr>
      <w:r w:rsidRPr="00030132">
        <w:rPr>
          <w:noProof/>
        </w:rPr>
        <w:drawing>
          <wp:inline distT="0" distB="0" distL="0" distR="0" wp14:anchorId="218898A3" wp14:editId="0D378805">
            <wp:extent cx="6192520" cy="16256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5AF9" w14:textId="53D6F89F" w:rsidR="004D3799" w:rsidRDefault="004D3799">
      <w:r>
        <w:br w:type="page"/>
      </w:r>
    </w:p>
    <w:p w14:paraId="790CC765" w14:textId="77BB5AEA" w:rsidR="004D3799" w:rsidRDefault="00E931F2" w:rsidP="00E931F2">
      <w:r>
        <w:lastRenderedPageBreak/>
        <w:t>P</w:t>
      </w:r>
      <w:r>
        <w:t xml:space="preserve">ara el </w:t>
      </w:r>
      <w:r w:rsidRPr="00967631">
        <w:rPr>
          <w:b/>
          <w:bCs/>
        </w:rPr>
        <w:t xml:space="preserve">router </w:t>
      </w:r>
      <w:r>
        <w:rPr>
          <w:b/>
          <w:bCs/>
        </w:rPr>
        <w:t>3</w:t>
      </w:r>
      <w:r>
        <w:t>: 3 tarjetas de red con los diferentes segmentos de LAN.</w:t>
      </w:r>
    </w:p>
    <w:p w14:paraId="4692D7F8" w14:textId="48404E08" w:rsidR="00030132" w:rsidRDefault="00D33441" w:rsidP="00E931F2">
      <w:pPr>
        <w:jc w:val="center"/>
      </w:pPr>
      <w:r w:rsidRPr="00D33441">
        <w:rPr>
          <w:noProof/>
        </w:rPr>
        <w:drawing>
          <wp:inline distT="0" distB="0" distL="0" distR="0" wp14:anchorId="65FE6AFC" wp14:editId="373D3018">
            <wp:extent cx="6192520" cy="32092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3663" w14:textId="31D93D79" w:rsidR="00D33441" w:rsidRDefault="00630AD1" w:rsidP="00E931F2">
      <w:pPr>
        <w:jc w:val="center"/>
      </w:pPr>
      <w:r w:rsidRPr="00630AD1">
        <w:rPr>
          <w:noProof/>
        </w:rPr>
        <w:drawing>
          <wp:inline distT="0" distB="0" distL="0" distR="0" wp14:anchorId="76181D00" wp14:editId="0B8DC2A7">
            <wp:extent cx="6192520" cy="20789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FED8" w14:textId="49386CBA" w:rsidR="00630AD1" w:rsidRDefault="00630AD1" w:rsidP="00E931F2">
      <w:pPr>
        <w:jc w:val="center"/>
      </w:pPr>
      <w:r w:rsidRPr="00630AD1">
        <w:rPr>
          <w:noProof/>
        </w:rPr>
        <w:drawing>
          <wp:inline distT="0" distB="0" distL="0" distR="0" wp14:anchorId="14AFEFA5" wp14:editId="0AF82116">
            <wp:extent cx="6192520" cy="17964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F53F" w14:textId="7F3422BD" w:rsidR="00E931F2" w:rsidRDefault="00E931F2">
      <w:r>
        <w:br w:type="page"/>
      </w:r>
    </w:p>
    <w:p w14:paraId="0E2596FD" w14:textId="314B32F5" w:rsidR="00E931F2" w:rsidRDefault="00544B4B" w:rsidP="00544B4B">
      <w:r>
        <w:lastRenderedPageBreak/>
        <w:t xml:space="preserve">Para el </w:t>
      </w:r>
      <w:r w:rsidRPr="00967631">
        <w:rPr>
          <w:b/>
          <w:bCs/>
        </w:rPr>
        <w:t>cliente 1</w:t>
      </w:r>
      <w:r>
        <w:t>: Una tarjeta de red asignada al segmento de LAN:</w:t>
      </w:r>
    </w:p>
    <w:p w14:paraId="3CFCED7F" w14:textId="0B7ECFEC" w:rsidR="00630AD1" w:rsidRDefault="00233026" w:rsidP="00C97F40">
      <w:r w:rsidRPr="00233026">
        <w:rPr>
          <w:noProof/>
        </w:rPr>
        <w:drawing>
          <wp:inline distT="0" distB="0" distL="0" distR="0" wp14:anchorId="1AFB3E5E" wp14:editId="6CA71A00">
            <wp:extent cx="6192520" cy="31902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B58D" w14:textId="77777777" w:rsidR="0020771F" w:rsidRDefault="0020771F" w:rsidP="0020771F"/>
    <w:p w14:paraId="5D1866ED" w14:textId="7C449AB3" w:rsidR="00544B4B" w:rsidRDefault="0020771F" w:rsidP="00C97F40">
      <w:r>
        <w:t xml:space="preserve">Para el </w:t>
      </w:r>
      <w:r w:rsidRPr="00967631">
        <w:rPr>
          <w:b/>
          <w:bCs/>
        </w:rPr>
        <w:t xml:space="preserve">cliente </w:t>
      </w:r>
      <w:r>
        <w:rPr>
          <w:b/>
          <w:bCs/>
        </w:rPr>
        <w:t>2</w:t>
      </w:r>
      <w:r>
        <w:t>: Una tarjeta de red asignada al segmento de LAN:</w:t>
      </w:r>
    </w:p>
    <w:p w14:paraId="6D840578" w14:textId="44E10EC8" w:rsidR="00233026" w:rsidRDefault="007B17DB" w:rsidP="00C97F40">
      <w:r w:rsidRPr="007B17DB">
        <w:rPr>
          <w:noProof/>
        </w:rPr>
        <w:drawing>
          <wp:inline distT="0" distB="0" distL="0" distR="0" wp14:anchorId="0900F383" wp14:editId="5D58E29F">
            <wp:extent cx="6192520" cy="3368040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58F" w14:textId="5A8670C4" w:rsidR="0020771F" w:rsidRDefault="0020771F">
      <w:r>
        <w:br w:type="page"/>
      </w:r>
    </w:p>
    <w:p w14:paraId="72A0E5BE" w14:textId="13452B40" w:rsidR="0020771F" w:rsidRDefault="00281BAB" w:rsidP="00C97F40">
      <w:r>
        <w:lastRenderedPageBreak/>
        <w:t>P</w:t>
      </w:r>
      <w:r>
        <w:t xml:space="preserve">ara el </w:t>
      </w:r>
      <w:r w:rsidRPr="00967631">
        <w:rPr>
          <w:b/>
          <w:bCs/>
        </w:rPr>
        <w:t xml:space="preserve">cliente </w:t>
      </w:r>
      <w:r>
        <w:rPr>
          <w:b/>
          <w:bCs/>
        </w:rPr>
        <w:t>3</w:t>
      </w:r>
      <w:r>
        <w:t>: Una tarjeta de red asignada al segmento de LAN:</w:t>
      </w:r>
    </w:p>
    <w:p w14:paraId="74B6435A" w14:textId="5B117DB0" w:rsidR="007B17DB" w:rsidRDefault="006E29FE" w:rsidP="00C97F40">
      <w:r w:rsidRPr="006E29FE">
        <w:rPr>
          <w:noProof/>
        </w:rPr>
        <w:drawing>
          <wp:inline distT="0" distB="0" distL="0" distR="0" wp14:anchorId="490FA34D" wp14:editId="235C27BF">
            <wp:extent cx="6192520" cy="33058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DEC4" w14:textId="63F7D3B7" w:rsidR="00404AF2" w:rsidRDefault="00404AF2">
      <w:r>
        <w:br w:type="page"/>
      </w:r>
    </w:p>
    <w:p w14:paraId="35820479" w14:textId="2B02A0FC" w:rsidR="006E29FE" w:rsidRDefault="005657AF" w:rsidP="005657AF">
      <w:pPr>
        <w:pStyle w:val="Ttulo1"/>
      </w:pPr>
      <w:bookmarkStart w:id="4" w:name="_Toc229415435"/>
      <w:r w:rsidRPr="005657AF">
        <w:lastRenderedPageBreak/>
        <w:t>Configurar Router 1 (Ubuntu Server)</w:t>
      </w:r>
      <w:bookmarkEnd w:id="4"/>
    </w:p>
    <w:p w14:paraId="125BAEE7" w14:textId="77777777" w:rsidR="005657AF" w:rsidRDefault="005657AF" w:rsidP="005657AF"/>
    <w:p w14:paraId="6D7BF715" w14:textId="05EDE4D5" w:rsidR="005657AF" w:rsidRDefault="005C4F48" w:rsidP="005657AF">
      <w:pPr>
        <w:rPr>
          <w:b/>
          <w:bCs/>
        </w:rPr>
      </w:pPr>
      <w:r w:rsidRPr="007F7535">
        <w:rPr>
          <w:b/>
          <w:bCs/>
        </w:rPr>
        <w:t>Levantar las tarjetas:</w:t>
      </w:r>
    </w:p>
    <w:p w14:paraId="0CBE096E" w14:textId="77777777" w:rsidR="001A29AA" w:rsidRPr="001A29AA" w:rsidRDefault="001A29AA" w:rsidP="00EA0687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1A29AA">
        <w:rPr>
          <w:lang w:val="en-US"/>
        </w:rPr>
        <w:t>sudo</w:t>
      </w:r>
      <w:proofErr w:type="spellEnd"/>
      <w:r w:rsidRPr="001A29AA">
        <w:rPr>
          <w:lang w:val="en-US"/>
        </w:rPr>
        <w:t xml:space="preserve"> </w:t>
      </w:r>
      <w:proofErr w:type="spellStart"/>
      <w:r w:rsidRPr="001A29AA">
        <w:rPr>
          <w:lang w:val="en-US"/>
        </w:rPr>
        <w:t>ip</w:t>
      </w:r>
      <w:proofErr w:type="spellEnd"/>
      <w:r w:rsidRPr="001A29AA">
        <w:rPr>
          <w:lang w:val="en-US"/>
        </w:rPr>
        <w:t xml:space="preserve"> link set ens33 up</w:t>
      </w:r>
    </w:p>
    <w:p w14:paraId="717C866B" w14:textId="77777777" w:rsidR="001A29AA" w:rsidRPr="001A29AA" w:rsidRDefault="001A29AA" w:rsidP="00EA0687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1A29AA">
        <w:rPr>
          <w:lang w:val="en-US"/>
        </w:rPr>
        <w:t>sudo</w:t>
      </w:r>
      <w:proofErr w:type="spellEnd"/>
      <w:r w:rsidRPr="001A29AA">
        <w:rPr>
          <w:lang w:val="en-US"/>
        </w:rPr>
        <w:t xml:space="preserve"> </w:t>
      </w:r>
      <w:proofErr w:type="spellStart"/>
      <w:r w:rsidRPr="001A29AA">
        <w:rPr>
          <w:lang w:val="en-US"/>
        </w:rPr>
        <w:t>ip</w:t>
      </w:r>
      <w:proofErr w:type="spellEnd"/>
      <w:r w:rsidRPr="001A29AA">
        <w:rPr>
          <w:lang w:val="en-US"/>
        </w:rPr>
        <w:t xml:space="preserve"> link set ens37 up</w:t>
      </w:r>
    </w:p>
    <w:p w14:paraId="513D9F52" w14:textId="77777777" w:rsidR="001A29AA" w:rsidRPr="001A29AA" w:rsidRDefault="001A29AA" w:rsidP="00EA0687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1A29AA">
        <w:rPr>
          <w:lang w:val="en-US"/>
        </w:rPr>
        <w:t>sudo</w:t>
      </w:r>
      <w:proofErr w:type="spellEnd"/>
      <w:r w:rsidRPr="001A29AA">
        <w:rPr>
          <w:lang w:val="en-US"/>
        </w:rPr>
        <w:t xml:space="preserve"> </w:t>
      </w:r>
      <w:proofErr w:type="spellStart"/>
      <w:r w:rsidRPr="001A29AA">
        <w:rPr>
          <w:lang w:val="en-US"/>
        </w:rPr>
        <w:t>ip</w:t>
      </w:r>
      <w:proofErr w:type="spellEnd"/>
      <w:r w:rsidRPr="001A29AA">
        <w:rPr>
          <w:lang w:val="en-US"/>
        </w:rPr>
        <w:t xml:space="preserve"> link set ens38 up</w:t>
      </w:r>
    </w:p>
    <w:p w14:paraId="69DB69F2" w14:textId="77777777" w:rsidR="007E4732" w:rsidRPr="001A29AA" w:rsidRDefault="007E4732" w:rsidP="005657AF">
      <w:pPr>
        <w:rPr>
          <w:b/>
          <w:bCs/>
          <w:lang w:val="en-US"/>
        </w:rPr>
      </w:pPr>
    </w:p>
    <w:p w14:paraId="37429A6A" w14:textId="39E73B65" w:rsidR="009638D8" w:rsidRDefault="009638D8" w:rsidP="00C97F40">
      <w:r w:rsidRPr="009638D8">
        <w:rPr>
          <w:noProof/>
        </w:rPr>
        <w:drawing>
          <wp:inline distT="0" distB="0" distL="0" distR="0" wp14:anchorId="76DE5413" wp14:editId="4A4C5A8F">
            <wp:extent cx="4086795" cy="781159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B0FA" w14:textId="77777777" w:rsidR="005C4F48" w:rsidRDefault="005C4F48" w:rsidP="00C97F40"/>
    <w:p w14:paraId="54EAE3EC" w14:textId="77777777" w:rsidR="00E93BA8" w:rsidRPr="00507D88" w:rsidRDefault="00E93BA8" w:rsidP="00E93BA8">
      <w:r w:rsidRPr="00507D88">
        <w:rPr>
          <w:b/>
          <w:bCs/>
        </w:rPr>
        <w:t xml:space="preserve">Asignar las </w:t>
      </w:r>
      <w:r>
        <w:rPr>
          <w:b/>
          <w:bCs/>
        </w:rPr>
        <w:t>d</w:t>
      </w:r>
      <w:r w:rsidRPr="00507D88">
        <w:rPr>
          <w:b/>
          <w:bCs/>
        </w:rPr>
        <w:t>irecciones IP:</w:t>
      </w:r>
    </w:p>
    <w:p w14:paraId="02CC1A6C" w14:textId="77777777" w:rsidR="007E4732" w:rsidRPr="00507D88" w:rsidRDefault="007E4732" w:rsidP="00EA0687">
      <w:pPr>
        <w:pStyle w:val="Prrafodelista"/>
        <w:numPr>
          <w:ilvl w:val="0"/>
          <w:numId w:val="2"/>
        </w:numPr>
      </w:pPr>
      <w:r w:rsidRPr="00507D88">
        <w:t xml:space="preserve">sudo </w:t>
      </w:r>
      <w:proofErr w:type="spellStart"/>
      <w:r w:rsidRPr="00507D88">
        <w:t>ip</w:t>
      </w:r>
      <w:proofErr w:type="spellEnd"/>
      <w:r w:rsidRPr="00507D88">
        <w:t xml:space="preserve"> </w:t>
      </w:r>
      <w:proofErr w:type="spellStart"/>
      <w:r w:rsidRPr="00507D88">
        <w:t>addr</w:t>
      </w:r>
      <w:proofErr w:type="spellEnd"/>
      <w:r w:rsidRPr="00507D88">
        <w:t xml:space="preserve"> </w:t>
      </w:r>
      <w:proofErr w:type="spellStart"/>
      <w:r w:rsidRPr="00507D88">
        <w:t>add</w:t>
      </w:r>
      <w:proofErr w:type="spellEnd"/>
      <w:r w:rsidRPr="00507D88">
        <w:t xml:space="preserve"> 192.168.10.1/24 </w:t>
      </w:r>
      <w:proofErr w:type="spellStart"/>
      <w:r w:rsidRPr="00507D88">
        <w:t>dev</w:t>
      </w:r>
      <w:proofErr w:type="spellEnd"/>
      <w:r w:rsidRPr="00507D88">
        <w:t xml:space="preserve"> ens33</w:t>
      </w:r>
    </w:p>
    <w:p w14:paraId="6B1E5E13" w14:textId="77777777" w:rsidR="007E4732" w:rsidRPr="007E4732" w:rsidRDefault="007E4732" w:rsidP="00EA0687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E4732">
        <w:rPr>
          <w:lang w:val="en-US"/>
        </w:rPr>
        <w:t>sudo</w:t>
      </w:r>
      <w:proofErr w:type="spellEnd"/>
      <w:r w:rsidRPr="007E4732">
        <w:rPr>
          <w:lang w:val="en-US"/>
        </w:rPr>
        <w:t xml:space="preserve"> </w:t>
      </w:r>
      <w:proofErr w:type="spellStart"/>
      <w:r w:rsidRPr="007E4732">
        <w:rPr>
          <w:lang w:val="en-US"/>
        </w:rPr>
        <w:t>ip</w:t>
      </w:r>
      <w:proofErr w:type="spellEnd"/>
      <w:r w:rsidRPr="007E4732">
        <w:rPr>
          <w:lang w:val="en-US"/>
        </w:rPr>
        <w:t xml:space="preserve"> </w:t>
      </w:r>
      <w:proofErr w:type="spellStart"/>
      <w:r w:rsidRPr="007E4732">
        <w:rPr>
          <w:lang w:val="en-US"/>
        </w:rPr>
        <w:t>addr</w:t>
      </w:r>
      <w:proofErr w:type="spellEnd"/>
      <w:r w:rsidRPr="007E4732">
        <w:rPr>
          <w:lang w:val="en-US"/>
        </w:rPr>
        <w:t xml:space="preserve"> add 192.168.12.1/24 dev </w:t>
      </w:r>
      <w:proofErr w:type="gramStart"/>
      <w:r w:rsidRPr="007E4732">
        <w:rPr>
          <w:lang w:val="en-US"/>
        </w:rPr>
        <w:t>ens37</w:t>
      </w:r>
      <w:proofErr w:type="gramEnd"/>
    </w:p>
    <w:p w14:paraId="070BEBA1" w14:textId="77777777" w:rsidR="007E4732" w:rsidRPr="007E4732" w:rsidRDefault="007E4732" w:rsidP="00EA0687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E4732">
        <w:rPr>
          <w:lang w:val="en-US"/>
        </w:rPr>
        <w:t>sudo</w:t>
      </w:r>
      <w:proofErr w:type="spellEnd"/>
      <w:r w:rsidRPr="007E4732">
        <w:rPr>
          <w:lang w:val="en-US"/>
        </w:rPr>
        <w:t xml:space="preserve"> </w:t>
      </w:r>
      <w:proofErr w:type="spellStart"/>
      <w:r w:rsidRPr="007E4732">
        <w:rPr>
          <w:lang w:val="en-US"/>
        </w:rPr>
        <w:t>ip</w:t>
      </w:r>
      <w:proofErr w:type="spellEnd"/>
      <w:r w:rsidRPr="007E4732">
        <w:rPr>
          <w:lang w:val="en-US"/>
        </w:rPr>
        <w:t xml:space="preserve"> </w:t>
      </w:r>
      <w:proofErr w:type="spellStart"/>
      <w:r w:rsidRPr="007E4732">
        <w:rPr>
          <w:lang w:val="en-US"/>
        </w:rPr>
        <w:t>addr</w:t>
      </w:r>
      <w:proofErr w:type="spellEnd"/>
      <w:r w:rsidRPr="007E4732">
        <w:rPr>
          <w:lang w:val="en-US"/>
        </w:rPr>
        <w:t xml:space="preserve"> add 192.168.13.1/24 dev </w:t>
      </w:r>
      <w:proofErr w:type="gramStart"/>
      <w:r w:rsidRPr="007E4732">
        <w:rPr>
          <w:lang w:val="en-US"/>
        </w:rPr>
        <w:t>ens38</w:t>
      </w:r>
      <w:proofErr w:type="gramEnd"/>
    </w:p>
    <w:p w14:paraId="1AF67C00" w14:textId="77777777" w:rsidR="005C4F48" w:rsidRPr="007E4732" w:rsidRDefault="005C4F48" w:rsidP="00C97F40">
      <w:pPr>
        <w:rPr>
          <w:lang w:val="en-US"/>
        </w:rPr>
      </w:pPr>
    </w:p>
    <w:p w14:paraId="655465A9" w14:textId="0323F3D0" w:rsidR="009638D8" w:rsidRDefault="00DE76F7" w:rsidP="00C97F40">
      <w:r w:rsidRPr="00DE76F7">
        <w:rPr>
          <w:noProof/>
        </w:rPr>
        <w:drawing>
          <wp:inline distT="0" distB="0" distL="0" distR="0" wp14:anchorId="154D1735" wp14:editId="497FF8EA">
            <wp:extent cx="5391902" cy="638264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79B7" w14:textId="77777777" w:rsidR="001A29AA" w:rsidRDefault="001A29AA" w:rsidP="00C97F40"/>
    <w:p w14:paraId="0EAC2444" w14:textId="77777777" w:rsidR="002D7B39" w:rsidRPr="00507D88" w:rsidRDefault="002D7B39" w:rsidP="002D7B39">
      <w:r w:rsidRPr="00507D88">
        <w:rPr>
          <w:b/>
          <w:bCs/>
        </w:rPr>
        <w:t xml:space="preserve">Activar la función de </w:t>
      </w:r>
      <w:r>
        <w:rPr>
          <w:b/>
          <w:bCs/>
        </w:rPr>
        <w:t>e</w:t>
      </w:r>
      <w:r w:rsidRPr="00507D88">
        <w:rPr>
          <w:b/>
          <w:bCs/>
        </w:rPr>
        <w:t>nrutamiento:</w:t>
      </w:r>
    </w:p>
    <w:p w14:paraId="5073B0EE" w14:textId="7D65DA7E" w:rsidR="001A29AA" w:rsidRPr="00736C70" w:rsidRDefault="00736C70" w:rsidP="00EA0687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736C70">
        <w:rPr>
          <w:lang w:val="en-US"/>
        </w:rPr>
        <w:t>sudo</w:t>
      </w:r>
      <w:proofErr w:type="spellEnd"/>
      <w:r w:rsidRPr="00736C70">
        <w:rPr>
          <w:lang w:val="en-US"/>
        </w:rPr>
        <w:t xml:space="preserve"> </w:t>
      </w:r>
      <w:proofErr w:type="spellStart"/>
      <w:r w:rsidRPr="00736C70">
        <w:rPr>
          <w:lang w:val="en-US"/>
        </w:rPr>
        <w:t>sysctl</w:t>
      </w:r>
      <w:proofErr w:type="spellEnd"/>
      <w:r w:rsidRPr="00736C70">
        <w:rPr>
          <w:lang w:val="en-US"/>
        </w:rPr>
        <w:t xml:space="preserve"> -w </w:t>
      </w:r>
      <w:proofErr w:type="gramStart"/>
      <w:r w:rsidRPr="00736C70">
        <w:rPr>
          <w:lang w:val="en-US"/>
        </w:rPr>
        <w:t>net.ipv4.ip</w:t>
      </w:r>
      <w:proofErr w:type="gramEnd"/>
      <w:r w:rsidRPr="00736C70">
        <w:rPr>
          <w:lang w:val="en-US"/>
        </w:rPr>
        <w:t>_forward=1</w:t>
      </w:r>
    </w:p>
    <w:p w14:paraId="4F1139F2" w14:textId="582A9C3C" w:rsidR="00DE76F7" w:rsidRDefault="00AD551D" w:rsidP="00C97F40">
      <w:r w:rsidRPr="00AD551D">
        <w:rPr>
          <w:noProof/>
        </w:rPr>
        <w:drawing>
          <wp:inline distT="0" distB="0" distL="0" distR="0" wp14:anchorId="75B87ED6" wp14:editId="41E6DE2A">
            <wp:extent cx="5125165" cy="600159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9511" w14:textId="77777777" w:rsidR="00736C70" w:rsidRDefault="00736C70" w:rsidP="00C97F40"/>
    <w:p w14:paraId="618E8B25" w14:textId="77777777" w:rsidR="00DF2E1A" w:rsidRPr="00507D88" w:rsidRDefault="00DF2E1A" w:rsidP="00DF2E1A">
      <w:r w:rsidRPr="00507D88">
        <w:rPr>
          <w:b/>
          <w:bCs/>
        </w:rPr>
        <w:t>Añadir las Rutas Estáticas:</w:t>
      </w:r>
      <w:r w:rsidRPr="00507D88">
        <w:t xml:space="preserve"> </w:t>
      </w:r>
    </w:p>
    <w:p w14:paraId="347D0746" w14:textId="77777777" w:rsidR="00DF2E1A" w:rsidRPr="00507D88" w:rsidRDefault="00DF2E1A" w:rsidP="00EA0687">
      <w:pPr>
        <w:pStyle w:val="Prrafodelista"/>
        <w:numPr>
          <w:ilvl w:val="0"/>
          <w:numId w:val="4"/>
        </w:numPr>
      </w:pPr>
      <w:r w:rsidRPr="00507D88">
        <w:t xml:space="preserve">sudo </w:t>
      </w:r>
      <w:proofErr w:type="spellStart"/>
      <w:r w:rsidRPr="00507D88">
        <w:t>ip</w:t>
      </w:r>
      <w:proofErr w:type="spellEnd"/>
      <w:r w:rsidRPr="00507D88">
        <w:t xml:space="preserve"> </w:t>
      </w:r>
      <w:proofErr w:type="spellStart"/>
      <w:r w:rsidRPr="00507D88">
        <w:t>route</w:t>
      </w:r>
      <w:proofErr w:type="spellEnd"/>
      <w:r w:rsidRPr="00507D88">
        <w:t xml:space="preserve"> </w:t>
      </w:r>
      <w:proofErr w:type="spellStart"/>
      <w:r w:rsidRPr="00507D88">
        <w:t>add</w:t>
      </w:r>
      <w:proofErr w:type="spellEnd"/>
      <w:r w:rsidRPr="00507D88">
        <w:t xml:space="preserve"> 192.168.20.0/24 </w:t>
      </w:r>
      <w:proofErr w:type="spellStart"/>
      <w:r w:rsidRPr="00507D88">
        <w:t>via</w:t>
      </w:r>
      <w:proofErr w:type="spellEnd"/>
      <w:r w:rsidRPr="00507D88">
        <w:t xml:space="preserve"> 192.168.12.2</w:t>
      </w:r>
    </w:p>
    <w:p w14:paraId="3B8CD36F" w14:textId="77777777" w:rsidR="00DF2E1A" w:rsidRPr="00DF2E1A" w:rsidRDefault="00DF2E1A" w:rsidP="00EA0687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F2E1A">
        <w:rPr>
          <w:lang w:val="en-US"/>
        </w:rPr>
        <w:t>sudo</w:t>
      </w:r>
      <w:proofErr w:type="spellEnd"/>
      <w:r w:rsidRPr="00DF2E1A">
        <w:rPr>
          <w:lang w:val="en-US"/>
        </w:rPr>
        <w:t xml:space="preserve"> </w:t>
      </w:r>
      <w:proofErr w:type="spellStart"/>
      <w:r w:rsidRPr="00DF2E1A">
        <w:rPr>
          <w:lang w:val="en-US"/>
        </w:rPr>
        <w:t>ip</w:t>
      </w:r>
      <w:proofErr w:type="spellEnd"/>
      <w:r w:rsidRPr="00DF2E1A">
        <w:rPr>
          <w:lang w:val="en-US"/>
        </w:rPr>
        <w:t xml:space="preserve"> route add 192.168.30.0/24 via </w:t>
      </w:r>
      <w:proofErr w:type="gramStart"/>
      <w:r w:rsidRPr="00DF2E1A">
        <w:rPr>
          <w:lang w:val="en-US"/>
        </w:rPr>
        <w:t>192.168.13.3</w:t>
      </w:r>
      <w:proofErr w:type="gramEnd"/>
    </w:p>
    <w:p w14:paraId="0C167E93" w14:textId="517D8E09" w:rsidR="00736C70" w:rsidRPr="00DF2E1A" w:rsidRDefault="00DF2E1A" w:rsidP="00EA0687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DF2E1A">
        <w:rPr>
          <w:lang w:val="en-US"/>
        </w:rPr>
        <w:t>sudo</w:t>
      </w:r>
      <w:proofErr w:type="spellEnd"/>
      <w:r w:rsidRPr="00DF2E1A">
        <w:rPr>
          <w:lang w:val="en-US"/>
        </w:rPr>
        <w:t xml:space="preserve"> </w:t>
      </w:r>
      <w:proofErr w:type="spellStart"/>
      <w:r w:rsidRPr="00DF2E1A">
        <w:rPr>
          <w:lang w:val="en-US"/>
        </w:rPr>
        <w:t>ip</w:t>
      </w:r>
      <w:proofErr w:type="spellEnd"/>
      <w:r w:rsidRPr="00DF2E1A">
        <w:rPr>
          <w:lang w:val="en-US"/>
        </w:rPr>
        <w:t xml:space="preserve"> route add 192.168.23.0/24 via </w:t>
      </w:r>
      <w:proofErr w:type="gramStart"/>
      <w:r w:rsidRPr="00DF2E1A">
        <w:rPr>
          <w:lang w:val="en-US"/>
        </w:rPr>
        <w:t>192.168.12.2</w:t>
      </w:r>
      <w:proofErr w:type="gramEnd"/>
    </w:p>
    <w:p w14:paraId="19E9D88D" w14:textId="4B375851" w:rsidR="00AD551D" w:rsidRDefault="006F7A76" w:rsidP="00C97F40">
      <w:r w:rsidRPr="006F7A76">
        <w:rPr>
          <w:noProof/>
        </w:rPr>
        <w:drawing>
          <wp:inline distT="0" distB="0" distL="0" distR="0" wp14:anchorId="25440A8C" wp14:editId="3E555EA6">
            <wp:extent cx="6001588" cy="68589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1F84" w14:textId="77777777" w:rsidR="006F7A76" w:rsidRDefault="006F7A76" w:rsidP="00C97F40"/>
    <w:p w14:paraId="0F0E2E64" w14:textId="77777777" w:rsidR="006F7A76" w:rsidRDefault="006F7A76" w:rsidP="00C97F40"/>
    <w:p w14:paraId="2C971E26" w14:textId="55C3D787" w:rsidR="006F7A76" w:rsidRDefault="006F7A76">
      <w:r>
        <w:br w:type="page"/>
      </w:r>
    </w:p>
    <w:p w14:paraId="22B04DE6" w14:textId="1260F20F" w:rsidR="006F7A76" w:rsidRDefault="002B3FCD" w:rsidP="002B3FCD">
      <w:pPr>
        <w:pStyle w:val="Ttulo1"/>
      </w:pPr>
      <w:bookmarkStart w:id="5" w:name="_Toc229415436"/>
      <w:r w:rsidRPr="002B3FCD">
        <w:lastRenderedPageBreak/>
        <w:t>Configurar Router 3 (Ubuntu Server)</w:t>
      </w:r>
      <w:bookmarkEnd w:id="5"/>
    </w:p>
    <w:p w14:paraId="4344B004" w14:textId="77777777" w:rsidR="002B3FCD" w:rsidRDefault="002B3FCD" w:rsidP="002B3FCD"/>
    <w:p w14:paraId="68E75151" w14:textId="34F46E14" w:rsidR="00E96B44" w:rsidRPr="00420E5E" w:rsidRDefault="00E96B44" w:rsidP="00E96B44">
      <w:pPr>
        <w:rPr>
          <w:b/>
          <w:bCs/>
          <w:lang w:val="en-US"/>
        </w:rPr>
      </w:pPr>
      <w:proofErr w:type="spellStart"/>
      <w:r w:rsidRPr="00E96B44">
        <w:rPr>
          <w:b/>
          <w:bCs/>
          <w:lang w:val="en-US"/>
        </w:rPr>
        <w:t>Levantar</w:t>
      </w:r>
      <w:proofErr w:type="spellEnd"/>
      <w:r w:rsidRPr="00E96B44">
        <w:rPr>
          <w:b/>
          <w:bCs/>
          <w:lang w:val="en-US"/>
        </w:rPr>
        <w:t xml:space="preserve"> las </w:t>
      </w:r>
      <w:proofErr w:type="spellStart"/>
      <w:r w:rsidRPr="00E96B44">
        <w:rPr>
          <w:b/>
          <w:bCs/>
          <w:lang w:val="en-US"/>
        </w:rPr>
        <w:t>tarjetas</w:t>
      </w:r>
      <w:proofErr w:type="spellEnd"/>
      <w:r w:rsidRPr="00E96B44">
        <w:rPr>
          <w:b/>
          <w:bCs/>
          <w:lang w:val="en-US"/>
        </w:rPr>
        <w:t>:</w:t>
      </w:r>
    </w:p>
    <w:p w14:paraId="0D27908E" w14:textId="77777777" w:rsidR="00E96B44" w:rsidRPr="00420E5E" w:rsidRDefault="00E96B44" w:rsidP="00EA0687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420E5E">
        <w:rPr>
          <w:lang w:val="en-US"/>
        </w:rPr>
        <w:t>sudo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ip</w:t>
      </w:r>
      <w:proofErr w:type="spellEnd"/>
      <w:r w:rsidRPr="00420E5E">
        <w:rPr>
          <w:lang w:val="en-US"/>
        </w:rPr>
        <w:t xml:space="preserve"> link set ens33 up</w:t>
      </w:r>
    </w:p>
    <w:p w14:paraId="41E1624A" w14:textId="77777777" w:rsidR="00E96B44" w:rsidRPr="00420E5E" w:rsidRDefault="00E96B44" w:rsidP="00EA0687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420E5E">
        <w:rPr>
          <w:lang w:val="en-US"/>
        </w:rPr>
        <w:t>sudo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ip</w:t>
      </w:r>
      <w:proofErr w:type="spellEnd"/>
      <w:r w:rsidRPr="00420E5E">
        <w:rPr>
          <w:lang w:val="en-US"/>
        </w:rPr>
        <w:t xml:space="preserve"> link set ens37 up</w:t>
      </w:r>
    </w:p>
    <w:p w14:paraId="43C8B2FB" w14:textId="77C90AC1" w:rsidR="002B3FCD" w:rsidRPr="00420E5E" w:rsidRDefault="00E96B44" w:rsidP="00EA0687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420E5E">
        <w:rPr>
          <w:lang w:val="en-US"/>
        </w:rPr>
        <w:t>sudo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ip</w:t>
      </w:r>
      <w:proofErr w:type="spellEnd"/>
      <w:r w:rsidRPr="00420E5E">
        <w:rPr>
          <w:lang w:val="en-US"/>
        </w:rPr>
        <w:t xml:space="preserve"> link set ens38 up</w:t>
      </w:r>
    </w:p>
    <w:p w14:paraId="34E34030" w14:textId="6503AAD2" w:rsidR="00E842FB" w:rsidRDefault="00E842FB" w:rsidP="00C97F40">
      <w:r w:rsidRPr="004D3002">
        <w:rPr>
          <w:noProof/>
        </w:rPr>
        <w:drawing>
          <wp:inline distT="0" distB="0" distL="0" distR="0" wp14:anchorId="58BD31A6" wp14:editId="6D26A02B">
            <wp:extent cx="4048690" cy="619211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ECE5" w14:textId="77777777" w:rsidR="002321C9" w:rsidRDefault="002321C9" w:rsidP="00420E5E">
      <w:pPr>
        <w:rPr>
          <w:b/>
          <w:bCs/>
        </w:rPr>
      </w:pPr>
    </w:p>
    <w:p w14:paraId="6221FADA" w14:textId="38887B6E" w:rsidR="00420E5E" w:rsidRPr="00BD408C" w:rsidRDefault="00420E5E" w:rsidP="00420E5E">
      <w:r w:rsidRPr="00BD408C">
        <w:rPr>
          <w:b/>
          <w:bCs/>
        </w:rPr>
        <w:t xml:space="preserve">Asignar las </w:t>
      </w:r>
      <w:r>
        <w:rPr>
          <w:b/>
          <w:bCs/>
        </w:rPr>
        <w:t>d</w:t>
      </w:r>
      <w:r w:rsidRPr="00BD408C">
        <w:rPr>
          <w:b/>
          <w:bCs/>
        </w:rPr>
        <w:t>irecciones IP :</w:t>
      </w:r>
    </w:p>
    <w:p w14:paraId="4CA168F1" w14:textId="77777777" w:rsidR="00420E5E" w:rsidRPr="00BD408C" w:rsidRDefault="00420E5E" w:rsidP="00EA0687">
      <w:pPr>
        <w:pStyle w:val="Prrafodelista"/>
        <w:numPr>
          <w:ilvl w:val="0"/>
          <w:numId w:val="6"/>
        </w:numPr>
      </w:pPr>
      <w:r w:rsidRPr="00BD408C">
        <w:t xml:space="preserve">sudo </w:t>
      </w:r>
      <w:proofErr w:type="spellStart"/>
      <w:r w:rsidRPr="00BD408C">
        <w:t>ip</w:t>
      </w:r>
      <w:proofErr w:type="spellEnd"/>
      <w:r w:rsidRPr="00BD408C">
        <w:t xml:space="preserve"> </w:t>
      </w:r>
      <w:proofErr w:type="spellStart"/>
      <w:r w:rsidRPr="00BD408C">
        <w:t>addr</w:t>
      </w:r>
      <w:proofErr w:type="spellEnd"/>
      <w:r w:rsidRPr="00BD408C">
        <w:t xml:space="preserve"> </w:t>
      </w:r>
      <w:proofErr w:type="spellStart"/>
      <w:r w:rsidRPr="00BD408C">
        <w:t>add</w:t>
      </w:r>
      <w:proofErr w:type="spellEnd"/>
      <w:r w:rsidRPr="00BD408C">
        <w:t xml:space="preserve"> 192.168.30.1/24 </w:t>
      </w:r>
      <w:proofErr w:type="spellStart"/>
      <w:r w:rsidRPr="00BD408C">
        <w:t>dev</w:t>
      </w:r>
      <w:proofErr w:type="spellEnd"/>
      <w:r w:rsidRPr="00BD408C">
        <w:t xml:space="preserve"> ens33</w:t>
      </w:r>
    </w:p>
    <w:p w14:paraId="6743C708" w14:textId="77777777" w:rsidR="00420E5E" w:rsidRPr="00420E5E" w:rsidRDefault="00420E5E" w:rsidP="00EA0687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 w:rsidRPr="00420E5E">
        <w:rPr>
          <w:lang w:val="en-US"/>
        </w:rPr>
        <w:t>sudo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ip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addr</w:t>
      </w:r>
      <w:proofErr w:type="spellEnd"/>
      <w:r w:rsidRPr="00420E5E">
        <w:rPr>
          <w:lang w:val="en-US"/>
        </w:rPr>
        <w:t xml:space="preserve"> add 192.168.13.3/24 dev </w:t>
      </w:r>
      <w:proofErr w:type="gramStart"/>
      <w:r w:rsidRPr="00420E5E">
        <w:rPr>
          <w:lang w:val="en-US"/>
        </w:rPr>
        <w:t>ens37</w:t>
      </w:r>
      <w:proofErr w:type="gramEnd"/>
    </w:p>
    <w:p w14:paraId="59E5E8DE" w14:textId="38C95CA7" w:rsidR="00E96B44" w:rsidRPr="00420E5E" w:rsidRDefault="00420E5E" w:rsidP="00EA0687">
      <w:pPr>
        <w:pStyle w:val="Prrafodelista"/>
        <w:numPr>
          <w:ilvl w:val="0"/>
          <w:numId w:val="6"/>
        </w:numPr>
        <w:rPr>
          <w:lang w:val="en-US"/>
        </w:rPr>
      </w:pPr>
      <w:proofErr w:type="spellStart"/>
      <w:r w:rsidRPr="00420E5E">
        <w:rPr>
          <w:lang w:val="en-US"/>
        </w:rPr>
        <w:t>sudo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ip</w:t>
      </w:r>
      <w:proofErr w:type="spellEnd"/>
      <w:r w:rsidRPr="00420E5E">
        <w:rPr>
          <w:lang w:val="en-US"/>
        </w:rPr>
        <w:t xml:space="preserve"> </w:t>
      </w:r>
      <w:proofErr w:type="spellStart"/>
      <w:r w:rsidRPr="00420E5E">
        <w:rPr>
          <w:lang w:val="en-US"/>
        </w:rPr>
        <w:t>addr</w:t>
      </w:r>
      <w:proofErr w:type="spellEnd"/>
      <w:r w:rsidRPr="00420E5E">
        <w:rPr>
          <w:lang w:val="en-US"/>
        </w:rPr>
        <w:t xml:space="preserve"> add 192.168.23.3/24 dev </w:t>
      </w:r>
      <w:proofErr w:type="gramStart"/>
      <w:r w:rsidRPr="00420E5E">
        <w:rPr>
          <w:lang w:val="en-US"/>
        </w:rPr>
        <w:t>ens38</w:t>
      </w:r>
      <w:proofErr w:type="gramEnd"/>
    </w:p>
    <w:p w14:paraId="0B24B311" w14:textId="43067A5E" w:rsidR="004D3002" w:rsidRDefault="004B1450" w:rsidP="00C97F40">
      <w:r w:rsidRPr="004B1450">
        <w:rPr>
          <w:noProof/>
        </w:rPr>
        <w:drawing>
          <wp:inline distT="0" distB="0" distL="0" distR="0" wp14:anchorId="6A915218" wp14:editId="64075CC6">
            <wp:extent cx="5315692" cy="62873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B56A" w14:textId="77777777" w:rsidR="00E50708" w:rsidRDefault="00E50708" w:rsidP="00E50708">
      <w:pPr>
        <w:rPr>
          <w:b/>
          <w:bCs/>
        </w:rPr>
      </w:pPr>
    </w:p>
    <w:p w14:paraId="5F208B92" w14:textId="4E6A5326" w:rsidR="00E50708" w:rsidRPr="00507D88" w:rsidRDefault="00E50708" w:rsidP="00E50708">
      <w:r w:rsidRPr="00507D88">
        <w:rPr>
          <w:b/>
          <w:bCs/>
        </w:rPr>
        <w:t xml:space="preserve">Activar la función de </w:t>
      </w:r>
      <w:r>
        <w:rPr>
          <w:b/>
          <w:bCs/>
        </w:rPr>
        <w:t>e</w:t>
      </w:r>
      <w:r w:rsidRPr="00507D88">
        <w:rPr>
          <w:b/>
          <w:bCs/>
        </w:rPr>
        <w:t>nrutamiento:</w:t>
      </w:r>
    </w:p>
    <w:p w14:paraId="3624E3B4" w14:textId="63EB9739" w:rsidR="00420E5E" w:rsidRPr="00E50708" w:rsidRDefault="00E50708" w:rsidP="00EA0687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E50708">
        <w:rPr>
          <w:lang w:val="en-US"/>
        </w:rPr>
        <w:t>sudo</w:t>
      </w:r>
      <w:proofErr w:type="spellEnd"/>
      <w:r w:rsidRPr="00E50708">
        <w:rPr>
          <w:lang w:val="en-US"/>
        </w:rPr>
        <w:t xml:space="preserve"> </w:t>
      </w:r>
      <w:proofErr w:type="spellStart"/>
      <w:r w:rsidRPr="00E50708">
        <w:rPr>
          <w:lang w:val="en-US"/>
        </w:rPr>
        <w:t>sysctl</w:t>
      </w:r>
      <w:proofErr w:type="spellEnd"/>
      <w:r w:rsidRPr="00E50708">
        <w:rPr>
          <w:lang w:val="en-US"/>
        </w:rPr>
        <w:t xml:space="preserve"> -w </w:t>
      </w:r>
      <w:proofErr w:type="gramStart"/>
      <w:r w:rsidRPr="00E50708">
        <w:rPr>
          <w:lang w:val="en-US"/>
        </w:rPr>
        <w:t>net.ipv4.ip</w:t>
      </w:r>
      <w:proofErr w:type="gramEnd"/>
      <w:r w:rsidRPr="00E50708">
        <w:rPr>
          <w:lang w:val="en-US"/>
        </w:rPr>
        <w:t>_forward=1</w:t>
      </w:r>
    </w:p>
    <w:p w14:paraId="6B2F8922" w14:textId="7A9EBBBD" w:rsidR="004B1450" w:rsidRDefault="009701DF" w:rsidP="00C97F40">
      <w:r w:rsidRPr="009701DF">
        <w:rPr>
          <w:noProof/>
        </w:rPr>
        <w:drawing>
          <wp:inline distT="0" distB="0" distL="0" distR="0" wp14:anchorId="3695386D" wp14:editId="15A27442">
            <wp:extent cx="4887007" cy="485843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5C7A" w14:textId="77777777" w:rsidR="002321C9" w:rsidRDefault="002321C9" w:rsidP="002321C9">
      <w:pPr>
        <w:tabs>
          <w:tab w:val="left" w:pos="7050"/>
        </w:tabs>
        <w:rPr>
          <w:b/>
          <w:bCs/>
        </w:rPr>
      </w:pPr>
    </w:p>
    <w:p w14:paraId="4DE5D37B" w14:textId="039C0960" w:rsidR="002321C9" w:rsidRDefault="002321C9" w:rsidP="002321C9">
      <w:pPr>
        <w:tabs>
          <w:tab w:val="left" w:pos="7050"/>
        </w:tabs>
      </w:pPr>
      <w:r w:rsidRPr="00BD408C">
        <w:rPr>
          <w:b/>
          <w:bCs/>
        </w:rPr>
        <w:t>Añadir las 3 Rutas Estáticas:</w:t>
      </w:r>
      <w:r w:rsidRPr="00BD408C">
        <w:t xml:space="preserve"> </w:t>
      </w:r>
    </w:p>
    <w:p w14:paraId="04EEE4BD" w14:textId="77777777" w:rsidR="002321C9" w:rsidRPr="00E50708" w:rsidRDefault="002321C9" w:rsidP="00EA0687">
      <w:pPr>
        <w:pStyle w:val="Prrafodelista"/>
        <w:numPr>
          <w:ilvl w:val="0"/>
          <w:numId w:val="7"/>
        </w:numPr>
        <w:tabs>
          <w:tab w:val="left" w:pos="7050"/>
        </w:tabs>
        <w:rPr>
          <w:lang w:val="en-US"/>
        </w:rPr>
      </w:pPr>
      <w:proofErr w:type="spellStart"/>
      <w:r w:rsidRPr="00E50708">
        <w:rPr>
          <w:lang w:val="en-US"/>
        </w:rPr>
        <w:t>sudo</w:t>
      </w:r>
      <w:proofErr w:type="spellEnd"/>
      <w:r w:rsidRPr="00E50708">
        <w:rPr>
          <w:lang w:val="en-US"/>
        </w:rPr>
        <w:t xml:space="preserve"> </w:t>
      </w:r>
      <w:proofErr w:type="spellStart"/>
      <w:r w:rsidRPr="00E50708">
        <w:rPr>
          <w:lang w:val="en-US"/>
        </w:rPr>
        <w:t>ip</w:t>
      </w:r>
      <w:proofErr w:type="spellEnd"/>
      <w:r w:rsidRPr="00E50708">
        <w:rPr>
          <w:lang w:val="en-US"/>
        </w:rPr>
        <w:t xml:space="preserve"> route add 192.168.10.0/24 via </w:t>
      </w:r>
      <w:proofErr w:type="gramStart"/>
      <w:r w:rsidRPr="00E50708">
        <w:rPr>
          <w:lang w:val="en-US"/>
        </w:rPr>
        <w:t>192.168.13.1</w:t>
      </w:r>
      <w:proofErr w:type="gramEnd"/>
    </w:p>
    <w:p w14:paraId="5BC9CBF9" w14:textId="77777777" w:rsidR="002321C9" w:rsidRPr="00E50708" w:rsidRDefault="002321C9" w:rsidP="00EA0687">
      <w:pPr>
        <w:pStyle w:val="Prrafodelista"/>
        <w:numPr>
          <w:ilvl w:val="0"/>
          <w:numId w:val="7"/>
        </w:numPr>
        <w:tabs>
          <w:tab w:val="left" w:pos="7050"/>
        </w:tabs>
        <w:rPr>
          <w:lang w:val="en-US"/>
        </w:rPr>
      </w:pPr>
      <w:proofErr w:type="spellStart"/>
      <w:r w:rsidRPr="00E50708">
        <w:rPr>
          <w:lang w:val="en-US"/>
        </w:rPr>
        <w:t>sudo</w:t>
      </w:r>
      <w:proofErr w:type="spellEnd"/>
      <w:r w:rsidRPr="00E50708">
        <w:rPr>
          <w:lang w:val="en-US"/>
        </w:rPr>
        <w:t xml:space="preserve"> </w:t>
      </w:r>
      <w:proofErr w:type="spellStart"/>
      <w:r w:rsidRPr="00E50708">
        <w:rPr>
          <w:lang w:val="en-US"/>
        </w:rPr>
        <w:t>ip</w:t>
      </w:r>
      <w:proofErr w:type="spellEnd"/>
      <w:r w:rsidRPr="00E50708">
        <w:rPr>
          <w:lang w:val="en-US"/>
        </w:rPr>
        <w:t xml:space="preserve"> route add 192.168.20.0/24 via </w:t>
      </w:r>
      <w:proofErr w:type="gramStart"/>
      <w:r w:rsidRPr="00E50708">
        <w:rPr>
          <w:lang w:val="en-US"/>
        </w:rPr>
        <w:t>192.168.23.2</w:t>
      </w:r>
      <w:proofErr w:type="gramEnd"/>
    </w:p>
    <w:p w14:paraId="317F3C6B" w14:textId="5D14AE40" w:rsidR="002321C9" w:rsidRPr="00E50708" w:rsidRDefault="002321C9" w:rsidP="00EA0687">
      <w:pPr>
        <w:pStyle w:val="Prrafodelista"/>
        <w:numPr>
          <w:ilvl w:val="0"/>
          <w:numId w:val="7"/>
        </w:numPr>
        <w:tabs>
          <w:tab w:val="left" w:pos="7050"/>
        </w:tabs>
        <w:rPr>
          <w:lang w:val="en-US"/>
        </w:rPr>
      </w:pPr>
      <w:proofErr w:type="spellStart"/>
      <w:r w:rsidRPr="00E50708">
        <w:rPr>
          <w:lang w:val="en-US"/>
        </w:rPr>
        <w:t>sudo</w:t>
      </w:r>
      <w:proofErr w:type="spellEnd"/>
      <w:r w:rsidRPr="00E50708">
        <w:rPr>
          <w:lang w:val="en-US"/>
        </w:rPr>
        <w:t xml:space="preserve"> </w:t>
      </w:r>
      <w:proofErr w:type="spellStart"/>
      <w:r w:rsidRPr="00E50708">
        <w:rPr>
          <w:lang w:val="en-US"/>
        </w:rPr>
        <w:t>ip</w:t>
      </w:r>
      <w:proofErr w:type="spellEnd"/>
      <w:r w:rsidRPr="00E50708">
        <w:rPr>
          <w:lang w:val="en-US"/>
        </w:rPr>
        <w:t xml:space="preserve"> route add 192.168.12.0/24 via </w:t>
      </w:r>
      <w:proofErr w:type="gramStart"/>
      <w:r w:rsidRPr="00E50708">
        <w:rPr>
          <w:lang w:val="en-US"/>
        </w:rPr>
        <w:t>192.168.13.1</w:t>
      </w:r>
      <w:proofErr w:type="gramEnd"/>
    </w:p>
    <w:p w14:paraId="4694AFCD" w14:textId="46D2CD9C" w:rsidR="009701DF" w:rsidRDefault="00D46F29" w:rsidP="00C97F40">
      <w:r w:rsidRPr="00D46F29">
        <w:rPr>
          <w:noProof/>
        </w:rPr>
        <w:drawing>
          <wp:inline distT="0" distB="0" distL="0" distR="0" wp14:anchorId="2026C259" wp14:editId="09FAA0A9">
            <wp:extent cx="5973009" cy="562053"/>
            <wp:effectExtent l="0" t="0" r="889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1D4E" w14:textId="2CB00CC5" w:rsidR="00475BA0" w:rsidRDefault="00475BA0">
      <w:r>
        <w:br w:type="page"/>
      </w:r>
    </w:p>
    <w:p w14:paraId="78E6AEF7" w14:textId="00B9748C" w:rsidR="00D46F29" w:rsidRDefault="00475BA0" w:rsidP="00475BA0">
      <w:pPr>
        <w:pStyle w:val="Ttulo1"/>
      </w:pPr>
      <w:bookmarkStart w:id="6" w:name="_Toc229415437"/>
      <w:r w:rsidRPr="00475BA0">
        <w:lastRenderedPageBreak/>
        <w:t>Configurar Router 2 (Windows Server):</w:t>
      </w:r>
      <w:bookmarkEnd w:id="6"/>
    </w:p>
    <w:p w14:paraId="3FBAB355" w14:textId="77777777" w:rsidR="00D46F29" w:rsidRDefault="00D46F29" w:rsidP="00C97F40"/>
    <w:p w14:paraId="39D7A0E9" w14:textId="172DF54F" w:rsidR="00475BA0" w:rsidRPr="0014650B" w:rsidRDefault="0014650B" w:rsidP="00C97F40">
      <w:pPr>
        <w:rPr>
          <w:b/>
          <w:bCs/>
        </w:rPr>
      </w:pPr>
      <w:r w:rsidRPr="00870C2D">
        <w:rPr>
          <w:b/>
          <w:bCs/>
        </w:rPr>
        <w:t>Ethernet0:</w:t>
      </w:r>
    </w:p>
    <w:p w14:paraId="4374A668" w14:textId="6A204D9B" w:rsidR="00A11F82" w:rsidRDefault="002B1474" w:rsidP="00EF7302">
      <w:pPr>
        <w:jc w:val="center"/>
      </w:pPr>
      <w:r w:rsidRPr="002B1474">
        <w:rPr>
          <w:noProof/>
        </w:rPr>
        <w:drawing>
          <wp:inline distT="0" distB="0" distL="0" distR="0" wp14:anchorId="33D1E9DF" wp14:editId="098433E0">
            <wp:extent cx="2638425" cy="3420899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0646" cy="34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5C74" w14:textId="77777777" w:rsidR="00EF7302" w:rsidRDefault="00EF7302" w:rsidP="00EF7302">
      <w:pPr>
        <w:rPr>
          <w:b/>
          <w:bCs/>
        </w:rPr>
      </w:pPr>
    </w:p>
    <w:p w14:paraId="73CDE048" w14:textId="5C70FF92" w:rsidR="00EF7302" w:rsidRDefault="00EF7302" w:rsidP="00EF7302">
      <w:pPr>
        <w:jc w:val="both"/>
      </w:pPr>
      <w:r w:rsidRPr="00870C2D">
        <w:rPr>
          <w:b/>
          <w:bCs/>
        </w:rPr>
        <w:t>Ethernet1</w:t>
      </w:r>
      <w:r>
        <w:rPr>
          <w:b/>
          <w:bCs/>
        </w:rPr>
        <w:t>:</w:t>
      </w:r>
    </w:p>
    <w:p w14:paraId="5BE17E03" w14:textId="237FC504" w:rsidR="00EF7302" w:rsidRDefault="00AC2359" w:rsidP="00EF7302">
      <w:pPr>
        <w:jc w:val="center"/>
      </w:pPr>
      <w:r w:rsidRPr="00AC2359">
        <w:rPr>
          <w:noProof/>
        </w:rPr>
        <w:drawing>
          <wp:inline distT="0" distB="0" distL="0" distR="0" wp14:anchorId="36C17FB7" wp14:editId="6E65FC82">
            <wp:extent cx="2581275" cy="3246809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2941" cy="32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E844" w14:textId="77777777" w:rsidR="00EF7302" w:rsidRDefault="00EF7302">
      <w:r>
        <w:br w:type="page"/>
      </w:r>
    </w:p>
    <w:p w14:paraId="2E2383B0" w14:textId="7D6F0A14" w:rsidR="002B1474" w:rsidRDefault="00EF7302" w:rsidP="00EF7302">
      <w:r w:rsidRPr="00870C2D">
        <w:rPr>
          <w:b/>
          <w:bCs/>
        </w:rPr>
        <w:lastRenderedPageBreak/>
        <w:t>Ethernet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1AA19F40" w14:textId="646EE766" w:rsidR="00A11F82" w:rsidRDefault="00A11F82" w:rsidP="00EF7302">
      <w:pPr>
        <w:jc w:val="center"/>
      </w:pPr>
      <w:r w:rsidRPr="00A11F82">
        <w:rPr>
          <w:noProof/>
        </w:rPr>
        <w:drawing>
          <wp:inline distT="0" distB="0" distL="0" distR="0" wp14:anchorId="0DB01B89" wp14:editId="32EA9A29">
            <wp:extent cx="2847975" cy="3733540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0206" cy="3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E806" w14:textId="77777777" w:rsidR="00857FEF" w:rsidRDefault="00857FEF" w:rsidP="00EF7302">
      <w:pPr>
        <w:jc w:val="center"/>
      </w:pPr>
    </w:p>
    <w:p w14:paraId="2D786DFA" w14:textId="35E168A0" w:rsidR="00A11F82" w:rsidRDefault="00857FEF" w:rsidP="00C97F40">
      <w:r>
        <w:t xml:space="preserve">Finalmente, yo le cambie los nombres para luego poder identificarlas </w:t>
      </w:r>
      <w:r>
        <w:t>mejor</w:t>
      </w:r>
      <w:r>
        <w:t>.</w:t>
      </w:r>
    </w:p>
    <w:p w14:paraId="0B633E0F" w14:textId="4212894E" w:rsidR="00524757" w:rsidRDefault="00524757" w:rsidP="00857FEF">
      <w:pPr>
        <w:jc w:val="center"/>
      </w:pPr>
      <w:r w:rsidRPr="00524757">
        <w:rPr>
          <w:noProof/>
        </w:rPr>
        <w:drawing>
          <wp:inline distT="0" distB="0" distL="0" distR="0" wp14:anchorId="5C2A54F1" wp14:editId="173AD4DA">
            <wp:extent cx="6192520" cy="832485"/>
            <wp:effectExtent l="0" t="0" r="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1F89" w14:textId="6EE3C401" w:rsidR="000A4219" w:rsidRDefault="000A4219">
      <w:r>
        <w:br w:type="page"/>
      </w:r>
    </w:p>
    <w:p w14:paraId="32E35313" w14:textId="648E56FA" w:rsidR="00524757" w:rsidRDefault="00C04467" w:rsidP="00C97F40">
      <w:r>
        <w:lastRenderedPageBreak/>
        <w:t>Nos iremos al servidor y le daremos a agregar roles y características</w:t>
      </w:r>
    </w:p>
    <w:p w14:paraId="650AA628" w14:textId="2D024A26" w:rsidR="00524757" w:rsidRDefault="001A6A3E" w:rsidP="00C04467">
      <w:pPr>
        <w:jc w:val="center"/>
      </w:pPr>
      <w:r w:rsidRPr="001A6A3E">
        <w:rPr>
          <w:noProof/>
        </w:rPr>
        <w:drawing>
          <wp:inline distT="0" distB="0" distL="0" distR="0" wp14:anchorId="4BE34BDA" wp14:editId="57A1379C">
            <wp:extent cx="4686300" cy="333980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8726" cy="334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47B2" w14:textId="77777777" w:rsidR="001A6A3E" w:rsidRDefault="001A6A3E" w:rsidP="00C97F40"/>
    <w:p w14:paraId="28B879D6" w14:textId="459FEC41" w:rsidR="00DA27FF" w:rsidRDefault="00DA27FF" w:rsidP="00C97F40">
      <w:r>
        <w:t xml:space="preserve">Le daremos </w:t>
      </w:r>
      <w:proofErr w:type="spellStart"/>
      <w:proofErr w:type="gramStart"/>
      <w:r>
        <w:t>click</w:t>
      </w:r>
      <w:proofErr w:type="spellEnd"/>
      <w:proofErr w:type="gramEnd"/>
      <w:r>
        <w:t xml:space="preserve"> derecho donde el punto rojo y le daremos a </w:t>
      </w:r>
      <w:r w:rsidRPr="00310BF1">
        <w:t>Configurar y habilitar Enrutamiento y acceso remoto</w:t>
      </w:r>
      <w:r>
        <w:t>.</w:t>
      </w:r>
    </w:p>
    <w:p w14:paraId="3A4A3160" w14:textId="5D06784C" w:rsidR="001A6A3E" w:rsidRDefault="006B6329" w:rsidP="00DA27FF">
      <w:pPr>
        <w:jc w:val="center"/>
      </w:pPr>
      <w:r w:rsidRPr="006B6329">
        <w:rPr>
          <w:noProof/>
        </w:rPr>
        <w:drawing>
          <wp:inline distT="0" distB="0" distL="0" distR="0" wp14:anchorId="5C41ECAD" wp14:editId="2599A2FA">
            <wp:extent cx="6192520" cy="236410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005C" w14:textId="23376463" w:rsidR="00DA27FF" w:rsidRDefault="00DA27FF">
      <w:r>
        <w:br w:type="page"/>
      </w:r>
    </w:p>
    <w:p w14:paraId="1F12FD96" w14:textId="50AA3005" w:rsidR="006B6329" w:rsidRDefault="007136FD" w:rsidP="00C97F40">
      <w:r>
        <w:lastRenderedPageBreak/>
        <w:t>Escogeremos la configuración personalizada.</w:t>
      </w:r>
    </w:p>
    <w:p w14:paraId="48E6D60C" w14:textId="3295945D" w:rsidR="00DB31C9" w:rsidRDefault="00DB31C9" w:rsidP="007136FD">
      <w:pPr>
        <w:jc w:val="center"/>
      </w:pPr>
      <w:r w:rsidRPr="00DB31C9">
        <w:rPr>
          <w:noProof/>
        </w:rPr>
        <w:drawing>
          <wp:inline distT="0" distB="0" distL="0" distR="0" wp14:anchorId="2F698CE0" wp14:editId="2D693D9B">
            <wp:extent cx="3438525" cy="332090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4697" cy="33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1D6B" w14:textId="77777777" w:rsidR="007136FD" w:rsidRDefault="007136FD" w:rsidP="007136FD">
      <w:pPr>
        <w:jc w:val="center"/>
      </w:pPr>
    </w:p>
    <w:p w14:paraId="1DA2F54B" w14:textId="6A8B7C5C" w:rsidR="007136FD" w:rsidRDefault="00D05932" w:rsidP="007136FD">
      <w:r>
        <w:t>Y marcaremos enrutamiento LAN</w:t>
      </w:r>
      <w:r>
        <w:t>.</w:t>
      </w:r>
    </w:p>
    <w:p w14:paraId="53C6DDC6" w14:textId="622F6B7A" w:rsidR="00DB31C9" w:rsidRDefault="00205DD4" w:rsidP="00D05932">
      <w:pPr>
        <w:jc w:val="center"/>
      </w:pPr>
      <w:r w:rsidRPr="00205DD4">
        <w:rPr>
          <w:noProof/>
        </w:rPr>
        <w:drawing>
          <wp:inline distT="0" distB="0" distL="0" distR="0" wp14:anchorId="503B2280" wp14:editId="03E9F562">
            <wp:extent cx="3267075" cy="312958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2147" cy="31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8F42" w14:textId="05778B95" w:rsidR="00D05932" w:rsidRDefault="00D05932">
      <w:r>
        <w:br w:type="page"/>
      </w:r>
    </w:p>
    <w:p w14:paraId="563273DF" w14:textId="6A78561E" w:rsidR="00D05932" w:rsidRDefault="00262D0B" w:rsidP="00262D0B">
      <w:r>
        <w:lastRenderedPageBreak/>
        <w:t xml:space="preserve">Al darle </w:t>
      </w:r>
      <w:r>
        <w:t>a</w:t>
      </w:r>
      <w:r>
        <w:t xml:space="preserve"> finalizar nos saltará un mensaje de iniciar servicio. Le daremos.</w:t>
      </w:r>
    </w:p>
    <w:p w14:paraId="1CAEB3A2" w14:textId="2313565F" w:rsidR="00205DD4" w:rsidRDefault="00205DD4" w:rsidP="00262D0B">
      <w:pPr>
        <w:jc w:val="center"/>
      </w:pPr>
      <w:r w:rsidRPr="00205DD4">
        <w:rPr>
          <w:noProof/>
        </w:rPr>
        <w:drawing>
          <wp:inline distT="0" distB="0" distL="0" distR="0" wp14:anchorId="37E52F7D" wp14:editId="5A96CF5A">
            <wp:extent cx="3114675" cy="2989839"/>
            <wp:effectExtent l="0" t="0" r="0" b="127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2297" cy="299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0DAB" w14:textId="77777777" w:rsidR="00205DD4" w:rsidRDefault="00205DD4" w:rsidP="00C97F40"/>
    <w:p w14:paraId="0BAC6BF5" w14:textId="643DB041" w:rsidR="00262D0B" w:rsidRDefault="00B60A46" w:rsidP="00C97F40">
      <w:r>
        <w:t>Ya lo tendremos funcionando.</w:t>
      </w:r>
    </w:p>
    <w:p w14:paraId="08640288" w14:textId="41756668" w:rsidR="008001F3" w:rsidRDefault="008001F3" w:rsidP="00B60A46">
      <w:pPr>
        <w:jc w:val="center"/>
      </w:pPr>
      <w:r w:rsidRPr="008001F3">
        <w:rPr>
          <w:noProof/>
        </w:rPr>
        <w:drawing>
          <wp:inline distT="0" distB="0" distL="0" distR="0" wp14:anchorId="4FE6724E" wp14:editId="0F7C82B1">
            <wp:extent cx="5372100" cy="2157213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8339" cy="21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C5A6" w14:textId="77777777" w:rsidR="00B60A46" w:rsidRDefault="00B60A46" w:rsidP="00C97F40"/>
    <w:p w14:paraId="0A0B6497" w14:textId="77777777" w:rsidR="00971F4A" w:rsidRDefault="00971F4A" w:rsidP="00971F4A">
      <w:pPr>
        <w:tabs>
          <w:tab w:val="left" w:pos="977"/>
        </w:tabs>
      </w:pPr>
      <w:r>
        <w:t>Ahora ejecutaremos el símbolo de sistema como administrador.</w:t>
      </w:r>
    </w:p>
    <w:p w14:paraId="5C0FBCCF" w14:textId="13B27D88" w:rsidR="00B60A46" w:rsidRDefault="002D6058" w:rsidP="002D6058">
      <w:pPr>
        <w:tabs>
          <w:tab w:val="left" w:pos="1678"/>
        </w:tabs>
      </w:pPr>
      <w:r>
        <w:t>Añadiremos las rutas estáticas:</w:t>
      </w:r>
    </w:p>
    <w:p w14:paraId="013FE7B1" w14:textId="6F939AB2" w:rsidR="00453ADC" w:rsidRDefault="00453ADC" w:rsidP="00C97F40">
      <w:r w:rsidRPr="00453ADC">
        <w:rPr>
          <w:noProof/>
        </w:rPr>
        <w:drawing>
          <wp:inline distT="0" distB="0" distL="0" distR="0" wp14:anchorId="0CA2A0F8" wp14:editId="36A7327A">
            <wp:extent cx="6192520" cy="16954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3328" w14:textId="41868646" w:rsidR="002D6058" w:rsidRDefault="002D6058">
      <w:r>
        <w:br w:type="page"/>
      </w:r>
    </w:p>
    <w:p w14:paraId="60DA0A4A" w14:textId="5848111F" w:rsidR="00453ADC" w:rsidRDefault="00290748" w:rsidP="00290748">
      <w:pPr>
        <w:pStyle w:val="Ttulo1"/>
      </w:pPr>
      <w:bookmarkStart w:id="7" w:name="_Toc229415438"/>
      <w:r w:rsidRPr="00DE5EC2">
        <w:lastRenderedPageBreak/>
        <w:t>Configurar las Máquinas Cliente (Las LAN)</w:t>
      </w:r>
      <w:bookmarkEnd w:id="7"/>
    </w:p>
    <w:p w14:paraId="59B279FA" w14:textId="77777777" w:rsidR="00290748" w:rsidRPr="00290748" w:rsidRDefault="00290748" w:rsidP="00290748"/>
    <w:p w14:paraId="28C2CD4E" w14:textId="3DD85B14" w:rsidR="00453ADC" w:rsidRPr="005D5513" w:rsidRDefault="005D5513" w:rsidP="00C97F40">
      <w:pPr>
        <w:rPr>
          <w:b/>
          <w:bCs/>
        </w:rPr>
      </w:pPr>
      <w:r w:rsidRPr="00DE5EC2">
        <w:rPr>
          <w:b/>
          <w:bCs/>
        </w:rPr>
        <w:t>CL1 (Ubuntu Desktop - Conectado a VMnet10):</w:t>
      </w:r>
    </w:p>
    <w:p w14:paraId="4A70F654" w14:textId="19459891" w:rsidR="007414A4" w:rsidRDefault="007414A4" w:rsidP="005D5513">
      <w:pPr>
        <w:jc w:val="center"/>
      </w:pPr>
      <w:r w:rsidRPr="007414A4">
        <w:rPr>
          <w:noProof/>
        </w:rPr>
        <w:drawing>
          <wp:inline distT="0" distB="0" distL="0" distR="0" wp14:anchorId="1DFAB6F0" wp14:editId="3FEC1831">
            <wp:extent cx="6192520" cy="30918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0865" w14:textId="77777777" w:rsidR="005D5513" w:rsidRDefault="005D5513" w:rsidP="005D5513">
      <w:pPr>
        <w:jc w:val="center"/>
      </w:pPr>
    </w:p>
    <w:p w14:paraId="641D4574" w14:textId="51A70C38" w:rsidR="005D5513" w:rsidRPr="00051600" w:rsidRDefault="00051600" w:rsidP="00051600">
      <w:pPr>
        <w:tabs>
          <w:tab w:val="left" w:pos="6912"/>
        </w:tabs>
        <w:rPr>
          <w:b/>
          <w:bCs/>
        </w:rPr>
      </w:pPr>
      <w:r w:rsidRPr="00E52264">
        <w:rPr>
          <w:b/>
          <w:bCs/>
        </w:rPr>
        <w:t>CL2 (Ubuntu Desktop - Conectado a VMnet20):</w:t>
      </w:r>
    </w:p>
    <w:p w14:paraId="58B814A7" w14:textId="14FF24AD" w:rsidR="007414A4" w:rsidRDefault="001E2708" w:rsidP="00051600">
      <w:pPr>
        <w:jc w:val="center"/>
      </w:pPr>
      <w:r w:rsidRPr="001E2708">
        <w:rPr>
          <w:noProof/>
        </w:rPr>
        <w:drawing>
          <wp:inline distT="0" distB="0" distL="0" distR="0" wp14:anchorId="1B2EABDC" wp14:editId="2AE3DAC4">
            <wp:extent cx="6192520" cy="3096260"/>
            <wp:effectExtent l="0" t="0" r="0" b="889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41CF" w14:textId="29A0ABD8" w:rsidR="00051600" w:rsidRDefault="00051600">
      <w:r>
        <w:br w:type="page"/>
      </w:r>
    </w:p>
    <w:p w14:paraId="44DC42E6" w14:textId="7B61F607" w:rsidR="001E2708" w:rsidRDefault="008B48D4" w:rsidP="00C97F40">
      <w:r w:rsidRPr="00E52264">
        <w:rPr>
          <w:b/>
          <w:bCs/>
        </w:rPr>
        <w:lastRenderedPageBreak/>
        <w:t>CL3 (Windows 11 - Conectado a VMnet30):</w:t>
      </w:r>
    </w:p>
    <w:p w14:paraId="10C6C963" w14:textId="4CCF77D7" w:rsidR="00844287" w:rsidRDefault="00844287" w:rsidP="008B48D4">
      <w:pPr>
        <w:jc w:val="center"/>
      </w:pPr>
      <w:r w:rsidRPr="00844287">
        <w:rPr>
          <w:noProof/>
        </w:rPr>
        <w:drawing>
          <wp:inline distT="0" distB="0" distL="0" distR="0" wp14:anchorId="4E354633" wp14:editId="6CD2FD39">
            <wp:extent cx="3762900" cy="42963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A28" w14:textId="77777777" w:rsidR="00844287" w:rsidRDefault="00844287" w:rsidP="00C97F40"/>
    <w:p w14:paraId="2207AD3A" w14:textId="77777777" w:rsidR="00844287" w:rsidRDefault="00844287" w:rsidP="00C97F40"/>
    <w:p w14:paraId="187887C1" w14:textId="594E72A3" w:rsidR="00006271" w:rsidRDefault="00006271">
      <w:r>
        <w:br w:type="page"/>
      </w:r>
    </w:p>
    <w:p w14:paraId="7B9CD3EB" w14:textId="5680E3B9" w:rsidR="00E01677" w:rsidRPr="006971EA" w:rsidRDefault="00E01677" w:rsidP="00E01677">
      <w:pPr>
        <w:pStyle w:val="Ttulo1"/>
      </w:pPr>
      <w:bookmarkStart w:id="8" w:name="_Toc229415439"/>
      <w:r w:rsidRPr="006971EA">
        <w:lastRenderedPageBreak/>
        <w:t>Comprobaciones</w:t>
      </w:r>
      <w:bookmarkEnd w:id="8"/>
    </w:p>
    <w:p w14:paraId="4A7AD68E" w14:textId="77777777" w:rsidR="00E01677" w:rsidRPr="006971EA" w:rsidRDefault="00E01677" w:rsidP="00E01677">
      <w:r w:rsidRPr="006971EA">
        <w:rPr>
          <w:b/>
          <w:bCs/>
        </w:rPr>
        <w:t>Desde CL1 (Ubuntu):</w:t>
      </w:r>
    </w:p>
    <w:p w14:paraId="6585ECE9" w14:textId="77777777" w:rsidR="00E01677" w:rsidRPr="006971EA" w:rsidRDefault="00E01677" w:rsidP="00E01677">
      <w:pPr>
        <w:ind w:left="720"/>
      </w:pPr>
      <w:r w:rsidRPr="006971EA">
        <w:t>ping 192.168.10.1 (Prueba tu propia puerta de enlace).</w:t>
      </w:r>
    </w:p>
    <w:p w14:paraId="5DDE92FD" w14:textId="77777777" w:rsidR="00E01677" w:rsidRPr="006971EA" w:rsidRDefault="00E01677" w:rsidP="00E01677">
      <w:pPr>
        <w:ind w:left="720"/>
      </w:pPr>
      <w:r w:rsidRPr="006971EA">
        <w:t>ping 192.168.12.2 (Prueba llegar a la tarjeta WAN del Router 2).</w:t>
      </w:r>
    </w:p>
    <w:p w14:paraId="3EB9E6C7" w14:textId="77777777" w:rsidR="00E01677" w:rsidRPr="006971EA" w:rsidRDefault="00E01677" w:rsidP="00E01677">
      <w:pPr>
        <w:ind w:left="720"/>
      </w:pPr>
      <w:r w:rsidRPr="006971EA">
        <w:t>ping 192.168.20.100 (Prueba llegar al Cliente 2).</w:t>
      </w:r>
    </w:p>
    <w:p w14:paraId="16E1447F" w14:textId="79E845DC" w:rsidR="00844287" w:rsidRDefault="00E01677" w:rsidP="00DA4A38">
      <w:pPr>
        <w:ind w:left="720"/>
      </w:pPr>
      <w:r w:rsidRPr="006971EA">
        <w:t>ping 192.168.30.100 (Prueba llegar al Cliente 3).</w:t>
      </w:r>
    </w:p>
    <w:p w14:paraId="30318CAC" w14:textId="54D435C9" w:rsidR="00844287" w:rsidRDefault="0053342D" w:rsidP="00DA4A38">
      <w:pPr>
        <w:jc w:val="center"/>
      </w:pPr>
      <w:r w:rsidRPr="0053342D">
        <w:rPr>
          <w:noProof/>
        </w:rPr>
        <w:drawing>
          <wp:inline distT="0" distB="0" distL="0" distR="0" wp14:anchorId="6C203AFB" wp14:editId="791E17BB">
            <wp:extent cx="6192520" cy="65405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64C2" w14:textId="48C51276" w:rsidR="00E01677" w:rsidRDefault="00E01677">
      <w:r>
        <w:br w:type="page"/>
      </w:r>
    </w:p>
    <w:p w14:paraId="757A13CB" w14:textId="77777777" w:rsidR="006C476D" w:rsidRPr="00843F43" w:rsidRDefault="006C476D" w:rsidP="006C476D">
      <w:r w:rsidRPr="00843F43">
        <w:rPr>
          <w:b/>
          <w:bCs/>
        </w:rPr>
        <w:lastRenderedPageBreak/>
        <w:t>Desde CL2 (Ubuntu):</w:t>
      </w:r>
    </w:p>
    <w:p w14:paraId="67563846" w14:textId="77777777" w:rsidR="006C476D" w:rsidRPr="00843F43" w:rsidRDefault="006C476D" w:rsidP="00EA0687">
      <w:pPr>
        <w:numPr>
          <w:ilvl w:val="0"/>
          <w:numId w:val="8"/>
        </w:numPr>
      </w:pPr>
      <w:r w:rsidRPr="00843F43">
        <w:t>ping 192.168.20.1 (Prueba tu propia puerta de enlace en el Router 2).</w:t>
      </w:r>
    </w:p>
    <w:p w14:paraId="71B9B410" w14:textId="77777777" w:rsidR="006C476D" w:rsidRPr="00843F43" w:rsidRDefault="006C476D" w:rsidP="00EA0687">
      <w:pPr>
        <w:numPr>
          <w:ilvl w:val="0"/>
          <w:numId w:val="8"/>
        </w:numPr>
      </w:pPr>
      <w:r w:rsidRPr="00843F43">
        <w:t>ping 192.168.12.1 (Prueba llegar a la tarjeta WAN del Router 1).</w:t>
      </w:r>
    </w:p>
    <w:p w14:paraId="7C3DB375" w14:textId="77777777" w:rsidR="006C476D" w:rsidRPr="00843F43" w:rsidRDefault="006C476D" w:rsidP="00EA0687">
      <w:pPr>
        <w:numPr>
          <w:ilvl w:val="0"/>
          <w:numId w:val="8"/>
        </w:numPr>
      </w:pPr>
      <w:r w:rsidRPr="00843F43">
        <w:t>ping 192.168.10.100 (Prueba llegar al Cliente 1).</w:t>
      </w:r>
    </w:p>
    <w:p w14:paraId="061F8892" w14:textId="4B1E9426" w:rsidR="0053342D" w:rsidRDefault="006C476D" w:rsidP="00EA0687">
      <w:pPr>
        <w:numPr>
          <w:ilvl w:val="0"/>
          <w:numId w:val="8"/>
        </w:numPr>
      </w:pPr>
      <w:r w:rsidRPr="00843F43">
        <w:t>ping 192.168.30.100 (Prueba llegar al Cliente 3).</w:t>
      </w:r>
    </w:p>
    <w:p w14:paraId="25AFD2B0" w14:textId="14F4ED74" w:rsidR="006C476D" w:rsidRDefault="00E575E1" w:rsidP="00DA4A38">
      <w:pPr>
        <w:jc w:val="center"/>
      </w:pPr>
      <w:r w:rsidRPr="00E575E1">
        <w:rPr>
          <w:noProof/>
        </w:rPr>
        <w:drawing>
          <wp:inline distT="0" distB="0" distL="0" distR="0" wp14:anchorId="44A3E8D2" wp14:editId="3F691677">
            <wp:extent cx="6192520" cy="7039610"/>
            <wp:effectExtent l="0" t="0" r="0" b="889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2E8B" w14:textId="77777777" w:rsidR="006C476D" w:rsidRDefault="006C476D">
      <w:r>
        <w:br w:type="page"/>
      </w:r>
    </w:p>
    <w:p w14:paraId="7B152C44" w14:textId="77777777" w:rsidR="00DA4A38" w:rsidRPr="00843F43" w:rsidRDefault="00DA4A38" w:rsidP="00DA4A38">
      <w:pPr>
        <w:tabs>
          <w:tab w:val="left" w:pos="184"/>
        </w:tabs>
      </w:pPr>
      <w:r>
        <w:lastRenderedPageBreak/>
        <w:tab/>
      </w:r>
      <w:r w:rsidRPr="00843F43">
        <w:rPr>
          <w:b/>
          <w:bCs/>
        </w:rPr>
        <w:t>Desde CL3 (Windows 11):</w:t>
      </w:r>
    </w:p>
    <w:p w14:paraId="76502B54" w14:textId="77777777" w:rsidR="00DA4A38" w:rsidRPr="00843F43" w:rsidRDefault="00DA4A38" w:rsidP="00EA0687">
      <w:pPr>
        <w:numPr>
          <w:ilvl w:val="0"/>
          <w:numId w:val="9"/>
        </w:numPr>
        <w:tabs>
          <w:tab w:val="left" w:pos="184"/>
        </w:tabs>
      </w:pPr>
      <w:r w:rsidRPr="00843F43">
        <w:t>ping 192.168.30.1 (Prueba tu propia puerta de enlace en el Router 3).</w:t>
      </w:r>
    </w:p>
    <w:p w14:paraId="7C9B34D1" w14:textId="77777777" w:rsidR="00DA4A38" w:rsidRPr="00843F43" w:rsidRDefault="00DA4A38" w:rsidP="00EA0687">
      <w:pPr>
        <w:numPr>
          <w:ilvl w:val="0"/>
          <w:numId w:val="9"/>
        </w:numPr>
        <w:tabs>
          <w:tab w:val="left" w:pos="184"/>
        </w:tabs>
      </w:pPr>
      <w:r w:rsidRPr="00843F43">
        <w:t>ping 192.168.13.1 (Prueba llegar a la tarjeta WAN del Router 1).</w:t>
      </w:r>
    </w:p>
    <w:p w14:paraId="69462724" w14:textId="77777777" w:rsidR="00DA4A38" w:rsidRPr="00843F43" w:rsidRDefault="00DA4A38" w:rsidP="00EA0687">
      <w:pPr>
        <w:numPr>
          <w:ilvl w:val="0"/>
          <w:numId w:val="9"/>
        </w:numPr>
        <w:tabs>
          <w:tab w:val="left" w:pos="184"/>
        </w:tabs>
      </w:pPr>
      <w:r w:rsidRPr="00843F43">
        <w:t>ping 192.168.10.100 (Prueba llegar al Cliente 1).</w:t>
      </w:r>
    </w:p>
    <w:p w14:paraId="29D6151E" w14:textId="172BD45E" w:rsidR="0053342D" w:rsidRDefault="00DA4A38" w:rsidP="00EA0687">
      <w:pPr>
        <w:numPr>
          <w:ilvl w:val="0"/>
          <w:numId w:val="9"/>
        </w:numPr>
        <w:tabs>
          <w:tab w:val="left" w:pos="184"/>
        </w:tabs>
      </w:pPr>
      <w:r w:rsidRPr="00843F43">
        <w:t>ping 192.168.20.100 (Prueba llegar al Cliente 2).</w:t>
      </w:r>
    </w:p>
    <w:p w14:paraId="4D98CA12" w14:textId="10DF6CB4" w:rsidR="00E575E1" w:rsidRDefault="00341215" w:rsidP="00DA4A38">
      <w:pPr>
        <w:jc w:val="center"/>
      </w:pPr>
      <w:r w:rsidRPr="00341215">
        <w:rPr>
          <w:noProof/>
        </w:rPr>
        <w:drawing>
          <wp:inline distT="0" distB="0" distL="0" distR="0" wp14:anchorId="6659F4EE" wp14:editId="2A56AD87">
            <wp:extent cx="4631085" cy="72104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4306" cy="72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DFD7" w14:textId="77777777" w:rsidR="004A4F01" w:rsidRDefault="004A4F01" w:rsidP="00C97F40"/>
    <w:sectPr w:rsidR="004A4F01" w:rsidSect="00C97F40">
      <w:footerReference w:type="default" r:id="rId48"/>
      <w:pgSz w:w="11906" w:h="16838"/>
      <w:pgMar w:top="1134" w:right="1077" w:bottom="1134" w:left="1077" w:header="709" w:footer="68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76CB" w14:textId="77777777" w:rsidR="00EA0687" w:rsidRDefault="00EA0687" w:rsidP="00111C89">
      <w:pPr>
        <w:spacing w:after="0"/>
      </w:pPr>
      <w:r>
        <w:separator/>
      </w:r>
    </w:p>
  </w:endnote>
  <w:endnote w:type="continuationSeparator" w:id="0">
    <w:p w14:paraId="3040F06E" w14:textId="77777777" w:rsidR="00EA0687" w:rsidRDefault="00EA0687" w:rsidP="00111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82"/>
      <w:gridCol w:w="4870"/>
    </w:tblGrid>
    <w:tr w:rsidR="00111C89" w14:paraId="0E9DB89A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D581188" w14:textId="77777777" w:rsidR="00111C89" w:rsidRDefault="00111C8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6A54D93" w14:textId="77777777" w:rsidR="00111C89" w:rsidRDefault="00111C89">
          <w:pPr>
            <w:pStyle w:val="Encabezado"/>
            <w:jc w:val="right"/>
            <w:rPr>
              <w:caps/>
              <w:sz w:val="18"/>
            </w:rPr>
          </w:pPr>
        </w:p>
      </w:tc>
    </w:tr>
    <w:tr w:rsidR="00111C89" w:rsidRPr="00111C89" w14:paraId="720443C4" w14:textId="77777777">
      <w:trPr>
        <w:jc w:val="center"/>
      </w:trPr>
      <w:sdt>
        <w:sdtPr>
          <w:rPr>
            <w:b/>
            <w:bCs/>
            <w:caps/>
            <w:sz w:val="18"/>
            <w:szCs w:val="18"/>
          </w:rPr>
          <w:alias w:val="Aut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BFA843" w14:textId="19EDB48C" w:rsidR="00111C89" w:rsidRDefault="009D5AAA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9D5AAA">
                <w:rPr>
                  <w:b/>
                  <w:bCs/>
                  <w:caps/>
                  <w:sz w:val="18"/>
                  <w:szCs w:val="18"/>
                </w:rPr>
                <w:t>506-ASIR1-06- PARP605-RoutersWINLinux</w:t>
              </w:r>
              <w:r>
                <w:rPr>
                  <w:b/>
                  <w:bCs/>
                  <w:caps/>
                  <w:sz w:val="18"/>
                  <w:szCs w:val="18"/>
                </w:rPr>
                <w:t>.docx</w:t>
              </w:r>
            </w:p>
          </w:tc>
        </w:sdtContent>
      </w:sdt>
      <w:tc>
        <w:tcPr>
          <w:tcW w:w="4674" w:type="dxa"/>
          <w:vAlign w:val="center"/>
        </w:tcPr>
        <w:p w14:paraId="7AA6F4A4" w14:textId="692AF5A2" w:rsidR="00111C89" w:rsidRPr="00111C89" w:rsidRDefault="00EC65D8">
          <w:pPr>
            <w:pStyle w:val="Piedepgina"/>
            <w:jc w:val="right"/>
            <w:rPr>
              <w:b/>
              <w:bCs/>
              <w:caps/>
              <w:sz w:val="18"/>
              <w:szCs w:val="18"/>
            </w:rPr>
          </w:pP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begin"/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instrText xml:space="preserve"> DATE   \* MERGEFORMAT </w:instrTex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separate"/>
          </w:r>
          <w:r w:rsidR="009D5AAA">
            <w:rPr>
              <w:rFonts w:eastAsiaTheme="majorEastAsia" w:cstheme="minorHAnsi"/>
              <w:b/>
              <w:bCs/>
              <w:noProof/>
              <w:sz w:val="18"/>
              <w:szCs w:val="18"/>
            </w:rPr>
            <w:t>11/05/2026</w:t>
          </w:r>
          <w:r w:rsidRPr="00EC65D8">
            <w:rPr>
              <w:rFonts w:eastAsiaTheme="majorEastAsia" w:cstheme="minorHAnsi"/>
              <w:b/>
              <w:bCs/>
              <w:sz w:val="18"/>
              <w:szCs w:val="18"/>
            </w:rPr>
            <w:fldChar w:fldCharType="end"/>
          </w:r>
          <w:r>
            <w:rPr>
              <w:rFonts w:eastAsiaTheme="majorEastAsia" w:cstheme="minorHAnsi"/>
              <w:sz w:val="18"/>
              <w:szCs w:val="18"/>
            </w:rPr>
            <w:t xml:space="preserve">     </w:t>
          </w:r>
          <w:r w:rsidR="00111C89" w:rsidRPr="00111C89">
            <w:rPr>
              <w:b/>
              <w:bCs/>
              <w:caps/>
              <w:sz w:val="18"/>
              <w:szCs w:val="18"/>
            </w:rPr>
            <w:t>P</w:t>
          </w:r>
          <w:r w:rsidR="00111C89" w:rsidRPr="00111C89">
            <w:rPr>
              <w:b/>
              <w:bCs/>
              <w:sz w:val="18"/>
              <w:szCs w:val="18"/>
            </w:rPr>
            <w:t>ágina</w:t>
          </w:r>
          <w:r w:rsidR="00111C89" w:rsidRPr="00111C89">
            <w:rPr>
              <w:b/>
              <w:bCs/>
              <w:caps/>
              <w:sz w:val="18"/>
              <w:szCs w:val="18"/>
            </w:rPr>
            <w:t xml:space="preserve"> 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begin"/>
          </w:r>
          <w:r w:rsidR="00111C89" w:rsidRPr="00111C89">
            <w:rPr>
              <w:b/>
              <w:bCs/>
              <w:caps/>
              <w:sz w:val="18"/>
              <w:szCs w:val="18"/>
            </w:rPr>
            <w:instrText>PAGE   \* MERGEFORMAT</w:instrTex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separate"/>
          </w:r>
          <w:r w:rsidR="00111C89" w:rsidRPr="00111C89">
            <w:rPr>
              <w:b/>
              <w:bCs/>
              <w:caps/>
              <w:sz w:val="18"/>
              <w:szCs w:val="18"/>
            </w:rPr>
            <w:t>2</w:t>
          </w:r>
          <w:r w:rsidR="00111C89" w:rsidRPr="00111C89">
            <w:rPr>
              <w:b/>
              <w:bCs/>
              <w:caps/>
              <w:sz w:val="18"/>
              <w:szCs w:val="18"/>
            </w:rPr>
            <w:fldChar w:fldCharType="end"/>
          </w:r>
        </w:p>
      </w:tc>
    </w:tr>
  </w:tbl>
  <w:p w14:paraId="28A8B0B6" w14:textId="77777777" w:rsidR="006D597A" w:rsidRDefault="006D59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B2EE" w14:textId="77777777" w:rsidR="00EA0687" w:rsidRDefault="00EA0687" w:rsidP="00111C89">
      <w:pPr>
        <w:spacing w:after="0"/>
      </w:pPr>
      <w:r>
        <w:separator/>
      </w:r>
    </w:p>
  </w:footnote>
  <w:footnote w:type="continuationSeparator" w:id="0">
    <w:p w14:paraId="1A1A7303" w14:textId="77777777" w:rsidR="00EA0687" w:rsidRDefault="00EA0687" w:rsidP="00111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5E"/>
    <w:multiLevelType w:val="hybridMultilevel"/>
    <w:tmpl w:val="D07A82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12300"/>
    <w:multiLevelType w:val="multilevel"/>
    <w:tmpl w:val="E58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5A9D"/>
    <w:multiLevelType w:val="multilevel"/>
    <w:tmpl w:val="205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B20BF"/>
    <w:multiLevelType w:val="hybridMultilevel"/>
    <w:tmpl w:val="E390AB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F6A59"/>
    <w:multiLevelType w:val="hybridMultilevel"/>
    <w:tmpl w:val="67742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40D8E"/>
    <w:multiLevelType w:val="hybridMultilevel"/>
    <w:tmpl w:val="814006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B27BE"/>
    <w:multiLevelType w:val="hybridMultilevel"/>
    <w:tmpl w:val="9AA09B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D93C68"/>
    <w:multiLevelType w:val="hybridMultilevel"/>
    <w:tmpl w:val="D93EC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675D6"/>
    <w:multiLevelType w:val="hybridMultilevel"/>
    <w:tmpl w:val="8056DB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77F97"/>
    <w:multiLevelType w:val="multilevel"/>
    <w:tmpl w:val="E8B8813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A613E5E"/>
    <w:multiLevelType w:val="hybridMultilevel"/>
    <w:tmpl w:val="B7386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22859">
    <w:abstractNumId w:val="9"/>
  </w:num>
  <w:num w:numId="2" w16cid:durableId="1162962374">
    <w:abstractNumId w:val="4"/>
  </w:num>
  <w:num w:numId="3" w16cid:durableId="1765766188">
    <w:abstractNumId w:val="0"/>
  </w:num>
  <w:num w:numId="4" w16cid:durableId="1936355447">
    <w:abstractNumId w:val="8"/>
  </w:num>
  <w:num w:numId="5" w16cid:durableId="1953975266">
    <w:abstractNumId w:val="6"/>
  </w:num>
  <w:num w:numId="6" w16cid:durableId="1000934718">
    <w:abstractNumId w:val="3"/>
  </w:num>
  <w:num w:numId="7" w16cid:durableId="754208224">
    <w:abstractNumId w:val="7"/>
  </w:num>
  <w:num w:numId="8" w16cid:durableId="876431811">
    <w:abstractNumId w:val="1"/>
  </w:num>
  <w:num w:numId="9" w16cid:durableId="995691504">
    <w:abstractNumId w:val="2"/>
  </w:num>
  <w:num w:numId="10" w16cid:durableId="1521091563">
    <w:abstractNumId w:val="10"/>
  </w:num>
  <w:num w:numId="11" w16cid:durableId="148153146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E2"/>
    <w:rsid w:val="00006271"/>
    <w:rsid w:val="00030132"/>
    <w:rsid w:val="00051600"/>
    <w:rsid w:val="00052686"/>
    <w:rsid w:val="00081AF8"/>
    <w:rsid w:val="000A4219"/>
    <w:rsid w:val="000B24F7"/>
    <w:rsid w:val="000F319B"/>
    <w:rsid w:val="00111C89"/>
    <w:rsid w:val="0014650B"/>
    <w:rsid w:val="001617C4"/>
    <w:rsid w:val="00190AF9"/>
    <w:rsid w:val="001A1DC1"/>
    <w:rsid w:val="001A29AA"/>
    <w:rsid w:val="001A6A3E"/>
    <w:rsid w:val="001C2FAE"/>
    <w:rsid w:val="001E2708"/>
    <w:rsid w:val="00205DD4"/>
    <w:rsid w:val="0020771F"/>
    <w:rsid w:val="002321C9"/>
    <w:rsid w:val="00233026"/>
    <w:rsid w:val="00262D0B"/>
    <w:rsid w:val="00271BBE"/>
    <w:rsid w:val="00276FE4"/>
    <w:rsid w:val="002810FD"/>
    <w:rsid w:val="00281BAB"/>
    <w:rsid w:val="00290748"/>
    <w:rsid w:val="002B1474"/>
    <w:rsid w:val="002B3FCD"/>
    <w:rsid w:val="002B59DC"/>
    <w:rsid w:val="002D6058"/>
    <w:rsid w:val="002D7B39"/>
    <w:rsid w:val="00321AE2"/>
    <w:rsid w:val="00341215"/>
    <w:rsid w:val="00351AA9"/>
    <w:rsid w:val="003A4B0D"/>
    <w:rsid w:val="003F1906"/>
    <w:rsid w:val="004023D1"/>
    <w:rsid w:val="00404AF2"/>
    <w:rsid w:val="00420E5E"/>
    <w:rsid w:val="00453ADC"/>
    <w:rsid w:val="00475BA0"/>
    <w:rsid w:val="004A4F01"/>
    <w:rsid w:val="004B1450"/>
    <w:rsid w:val="004D3002"/>
    <w:rsid w:val="004D3799"/>
    <w:rsid w:val="00521FE6"/>
    <w:rsid w:val="00524757"/>
    <w:rsid w:val="0053342D"/>
    <w:rsid w:val="00544B4B"/>
    <w:rsid w:val="005657AF"/>
    <w:rsid w:val="00582DEE"/>
    <w:rsid w:val="005C4F48"/>
    <w:rsid w:val="005D42A1"/>
    <w:rsid w:val="005D5513"/>
    <w:rsid w:val="005E78E6"/>
    <w:rsid w:val="00630AD1"/>
    <w:rsid w:val="00685E20"/>
    <w:rsid w:val="00692B40"/>
    <w:rsid w:val="006B4EE4"/>
    <w:rsid w:val="006B6329"/>
    <w:rsid w:val="006C476D"/>
    <w:rsid w:val="006D597A"/>
    <w:rsid w:val="006E29FE"/>
    <w:rsid w:val="006E661D"/>
    <w:rsid w:val="006F1319"/>
    <w:rsid w:val="006F7A76"/>
    <w:rsid w:val="007136FD"/>
    <w:rsid w:val="00722A2F"/>
    <w:rsid w:val="00736C70"/>
    <w:rsid w:val="007414A4"/>
    <w:rsid w:val="007513E8"/>
    <w:rsid w:val="00775AFD"/>
    <w:rsid w:val="007B17DB"/>
    <w:rsid w:val="007E4732"/>
    <w:rsid w:val="008001F3"/>
    <w:rsid w:val="00816081"/>
    <w:rsid w:val="00844287"/>
    <w:rsid w:val="00857FEF"/>
    <w:rsid w:val="00865E1F"/>
    <w:rsid w:val="008B3E5E"/>
    <w:rsid w:val="008B48D4"/>
    <w:rsid w:val="008C0F08"/>
    <w:rsid w:val="009638D8"/>
    <w:rsid w:val="009701DF"/>
    <w:rsid w:val="00971F4A"/>
    <w:rsid w:val="00983E27"/>
    <w:rsid w:val="00994B9D"/>
    <w:rsid w:val="009D5AAA"/>
    <w:rsid w:val="00A03782"/>
    <w:rsid w:val="00A11F82"/>
    <w:rsid w:val="00AC2359"/>
    <w:rsid w:val="00AC676A"/>
    <w:rsid w:val="00AD551D"/>
    <w:rsid w:val="00B12D35"/>
    <w:rsid w:val="00B475CE"/>
    <w:rsid w:val="00B60A46"/>
    <w:rsid w:val="00B7381D"/>
    <w:rsid w:val="00BD052B"/>
    <w:rsid w:val="00C04467"/>
    <w:rsid w:val="00C17DB1"/>
    <w:rsid w:val="00C97F40"/>
    <w:rsid w:val="00CB3906"/>
    <w:rsid w:val="00CB520D"/>
    <w:rsid w:val="00CD3624"/>
    <w:rsid w:val="00CD6C7E"/>
    <w:rsid w:val="00D05932"/>
    <w:rsid w:val="00D33441"/>
    <w:rsid w:val="00D46F29"/>
    <w:rsid w:val="00DA27FF"/>
    <w:rsid w:val="00DA4A38"/>
    <w:rsid w:val="00DB31C9"/>
    <w:rsid w:val="00DB3BD7"/>
    <w:rsid w:val="00DB5EDC"/>
    <w:rsid w:val="00DE76F7"/>
    <w:rsid w:val="00DF2E1A"/>
    <w:rsid w:val="00E01677"/>
    <w:rsid w:val="00E50708"/>
    <w:rsid w:val="00E575E1"/>
    <w:rsid w:val="00E57B5D"/>
    <w:rsid w:val="00E82758"/>
    <w:rsid w:val="00E842FB"/>
    <w:rsid w:val="00E931F2"/>
    <w:rsid w:val="00E93BA8"/>
    <w:rsid w:val="00E96B44"/>
    <w:rsid w:val="00EA0687"/>
    <w:rsid w:val="00EC5BF4"/>
    <w:rsid w:val="00EC65D8"/>
    <w:rsid w:val="00EF7302"/>
    <w:rsid w:val="00F5162A"/>
    <w:rsid w:val="00F9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,"/>
  <w:listSeparator w:val=";"/>
  <w14:docId w14:val="52762DC4"/>
  <w15:chartTrackingRefBased/>
  <w15:docId w15:val="{A4BFEDE8-2A1F-4F0E-B634-441CE3D6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6A"/>
  </w:style>
  <w:style w:type="paragraph" w:styleId="Ttulo1">
    <w:name w:val="heading 1"/>
    <w:basedOn w:val="Normal"/>
    <w:next w:val="Normal"/>
    <w:link w:val="Ttulo1Car"/>
    <w:uiPriority w:val="9"/>
    <w:qFormat/>
    <w:rsid w:val="00AC676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676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676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C676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676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676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676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676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676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676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676A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AC676A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C676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C676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C676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AC676A"/>
    <w:pPr>
      <w:spacing w:after="0"/>
    </w:pPr>
  </w:style>
  <w:style w:type="paragraph" w:styleId="Prrafodelista">
    <w:name w:val="List Paragraph"/>
    <w:basedOn w:val="Normal"/>
    <w:uiPriority w:val="34"/>
    <w:qFormat/>
    <w:rsid w:val="00AC67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676A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AC676A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C676A"/>
    <w:rPr>
      <w:b/>
      <w:bCs/>
      <w:smallCaps/>
      <w:color w:val="E97132" w:themeColor="accent2"/>
      <w:spacing w:val="5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AC67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AC67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6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67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6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676A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AC6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676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6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676A"/>
    <w:rPr>
      <w:i/>
      <w:iCs/>
      <w:color w:val="0F4761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C89"/>
  </w:style>
  <w:style w:type="paragraph" w:styleId="Encabezado">
    <w:name w:val="header"/>
    <w:basedOn w:val="Normal"/>
    <w:link w:val="EncabezadoCar"/>
    <w:uiPriority w:val="99"/>
    <w:unhideWhenUsed/>
    <w:rsid w:val="00111C89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11C89"/>
  </w:style>
  <w:style w:type="paragraph" w:styleId="TtuloTDC">
    <w:name w:val="TOC Heading"/>
    <w:basedOn w:val="Ttulo1"/>
    <w:next w:val="Normal"/>
    <w:uiPriority w:val="39"/>
    <w:unhideWhenUsed/>
    <w:qFormat/>
    <w:rsid w:val="00AC676A"/>
    <w:pPr>
      <w:spacing w:before="240" w:line="259" w:lineRule="auto"/>
      <w:outlineLvl w:val="9"/>
    </w:pPr>
    <w:rPr>
      <w:b w:val="0"/>
      <w:bCs w:val="0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F319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F31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ARIOS\Plantillas%20Estudios\Plantilla%20Trabajos%20ABADD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492F2-0E29-463F-9526-3AE067ED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Trabajos ABADD</Template>
  <TotalTime>34</TotalTime>
  <Pages>21</Pages>
  <Words>831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506-ASIR1-06- PARP605-RoutersWINLinux.docx</dc:creator>
  <cp:keywords/>
  <dc:description/>
  <cp:lastModifiedBy>MICRO_Alonso García del Rosal Pérez</cp:lastModifiedBy>
  <cp:revision>97</cp:revision>
  <dcterms:created xsi:type="dcterms:W3CDTF">2026-05-11T07:33:00Z</dcterms:created>
  <dcterms:modified xsi:type="dcterms:W3CDTF">2026-05-11T16:10:00Z</dcterms:modified>
</cp:coreProperties>
</file>